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39C5B9" w14:textId="77777777" w:rsidR="00621D70" w:rsidRDefault="00621D70" w:rsidP="00FB12E6">
      <w:pPr>
        <w:pStyle w:val="Title2"/>
        <w:rPr>
          <w:rFonts w:asciiTheme="majorHAnsi" w:eastAsiaTheme="majorEastAsia" w:hAnsiTheme="majorHAnsi" w:cstheme="majorBidi"/>
          <w:b/>
          <w:bCs/>
        </w:rPr>
      </w:pPr>
    </w:p>
    <w:p w14:paraId="2C5F070A" w14:textId="77777777" w:rsidR="00621D70" w:rsidRDefault="00621D70" w:rsidP="00FB12E6">
      <w:pPr>
        <w:pStyle w:val="Title2"/>
        <w:rPr>
          <w:rFonts w:asciiTheme="majorHAnsi" w:eastAsiaTheme="majorEastAsia" w:hAnsiTheme="majorHAnsi" w:cstheme="majorBidi"/>
          <w:b/>
          <w:bCs/>
        </w:rPr>
      </w:pPr>
    </w:p>
    <w:p w14:paraId="4780F112" w14:textId="77777777" w:rsidR="00621D70" w:rsidRDefault="00621D70" w:rsidP="00FB12E6">
      <w:pPr>
        <w:pStyle w:val="Title2"/>
        <w:rPr>
          <w:rFonts w:asciiTheme="majorHAnsi" w:eastAsiaTheme="majorEastAsia" w:hAnsiTheme="majorHAnsi" w:cstheme="majorBidi"/>
          <w:b/>
          <w:bCs/>
        </w:rPr>
      </w:pPr>
    </w:p>
    <w:p w14:paraId="62B95B29" w14:textId="77777777" w:rsidR="00621D70" w:rsidRDefault="00621D70" w:rsidP="00FB12E6">
      <w:pPr>
        <w:pStyle w:val="Title2"/>
        <w:rPr>
          <w:rFonts w:asciiTheme="majorHAnsi" w:eastAsiaTheme="majorEastAsia" w:hAnsiTheme="majorHAnsi" w:cstheme="majorBidi"/>
          <w:b/>
          <w:bCs/>
        </w:rPr>
      </w:pPr>
    </w:p>
    <w:p w14:paraId="538D2CAB" w14:textId="400D9657" w:rsidR="00FB12E6" w:rsidRPr="00FB12E6" w:rsidRDefault="00FB12E6" w:rsidP="00FB12E6">
      <w:pPr>
        <w:pStyle w:val="Title2"/>
        <w:rPr>
          <w:rFonts w:asciiTheme="majorHAnsi" w:eastAsiaTheme="majorEastAsia" w:hAnsiTheme="majorHAnsi" w:cstheme="majorBidi"/>
          <w:b/>
          <w:bCs/>
        </w:rPr>
      </w:pPr>
      <w:r w:rsidRPr="00FB12E6">
        <w:rPr>
          <w:rFonts w:asciiTheme="majorHAnsi" w:eastAsiaTheme="majorEastAsia" w:hAnsiTheme="majorHAnsi" w:cstheme="majorBidi"/>
          <w:b/>
          <w:bCs/>
        </w:rPr>
        <w:t>Library Management System</w:t>
      </w:r>
      <w:r w:rsidR="00F875B1">
        <w:rPr>
          <w:rFonts w:asciiTheme="majorHAnsi" w:eastAsiaTheme="majorEastAsia" w:hAnsiTheme="majorHAnsi" w:cstheme="majorBidi"/>
          <w:b/>
          <w:bCs/>
        </w:rPr>
        <w:t xml:space="preserve"> Project 2</w:t>
      </w:r>
      <w:r w:rsidRPr="00FB12E6">
        <w:rPr>
          <w:rFonts w:asciiTheme="majorHAnsi" w:eastAsiaTheme="majorEastAsia" w:hAnsiTheme="majorHAnsi" w:cstheme="majorBidi"/>
          <w:b/>
          <w:bCs/>
        </w:rPr>
        <w:t xml:space="preserve"> - Phase 3</w:t>
      </w:r>
      <w:r w:rsidR="00F875B1">
        <w:rPr>
          <w:rFonts w:asciiTheme="majorHAnsi" w:eastAsiaTheme="majorEastAsia" w:hAnsiTheme="majorHAnsi" w:cstheme="majorBidi"/>
          <w:b/>
          <w:bCs/>
        </w:rPr>
        <w:t xml:space="preserve"> Report</w:t>
      </w:r>
    </w:p>
    <w:p w14:paraId="1CAE615F" w14:textId="77777777" w:rsidR="007907B3" w:rsidRDefault="0044641F">
      <w:pPr>
        <w:pStyle w:val="Title2"/>
      </w:pPr>
      <w:proofErr w:type="spellStart"/>
      <w:r>
        <w:t>Waheeb</w:t>
      </w:r>
      <w:proofErr w:type="spellEnd"/>
      <w:r>
        <w:t xml:space="preserve"> </w:t>
      </w:r>
      <w:proofErr w:type="spellStart"/>
      <w:r>
        <w:t>Mussa</w:t>
      </w:r>
      <w:proofErr w:type="spellEnd"/>
      <w:r>
        <w:t xml:space="preserve"> </w:t>
      </w:r>
    </w:p>
    <w:p w14:paraId="1B168622" w14:textId="2D18F939" w:rsidR="0044641F" w:rsidRDefault="0044641F" w:rsidP="007907B3">
      <w:pPr>
        <w:pStyle w:val="Title2"/>
      </w:pPr>
      <w:r>
        <w:t xml:space="preserve">Chris </w:t>
      </w:r>
      <w:proofErr w:type="spellStart"/>
      <w:r>
        <w:t>Atuti</w:t>
      </w:r>
      <w:proofErr w:type="spellEnd"/>
    </w:p>
    <w:p w14:paraId="636BBD86" w14:textId="5B1F1031" w:rsidR="00F875B1" w:rsidRPr="007907B3" w:rsidRDefault="00F875B1" w:rsidP="007907B3">
      <w:pPr>
        <w:pStyle w:val="Title2"/>
      </w:pPr>
      <w:r w:rsidRPr="00F875B1">
        <w:t>University of Texas at Arlington</w:t>
      </w:r>
      <w:r w:rsidRPr="00F875B1">
        <w:br/>
        <w:t>CSE 3330 Database</w:t>
      </w:r>
    </w:p>
    <w:p w14:paraId="478E202C" w14:textId="77777777" w:rsidR="00621D70" w:rsidRDefault="00621D70" w:rsidP="0044641F">
      <w:pPr>
        <w:pStyle w:val="Title2"/>
        <w:rPr>
          <w:rFonts w:asciiTheme="majorHAnsi" w:eastAsiaTheme="majorEastAsia" w:hAnsiTheme="majorHAnsi" w:cstheme="majorBidi"/>
          <w:b/>
          <w:bCs/>
        </w:rPr>
      </w:pPr>
    </w:p>
    <w:p w14:paraId="51B22C62" w14:textId="77777777" w:rsidR="00621D70" w:rsidRDefault="00621D70" w:rsidP="0044641F">
      <w:pPr>
        <w:pStyle w:val="Title2"/>
        <w:rPr>
          <w:rFonts w:asciiTheme="majorHAnsi" w:eastAsiaTheme="majorEastAsia" w:hAnsiTheme="majorHAnsi" w:cstheme="majorBidi"/>
          <w:b/>
          <w:bCs/>
        </w:rPr>
      </w:pPr>
    </w:p>
    <w:p w14:paraId="0D597749" w14:textId="77777777" w:rsidR="00621D70" w:rsidRDefault="00621D70" w:rsidP="0044641F">
      <w:pPr>
        <w:pStyle w:val="Title2"/>
        <w:rPr>
          <w:rFonts w:asciiTheme="majorHAnsi" w:eastAsiaTheme="majorEastAsia" w:hAnsiTheme="majorHAnsi" w:cstheme="majorBidi"/>
          <w:b/>
          <w:bCs/>
        </w:rPr>
      </w:pPr>
    </w:p>
    <w:p w14:paraId="4992A617" w14:textId="77777777" w:rsidR="00621D70" w:rsidRDefault="00621D70" w:rsidP="0044641F">
      <w:pPr>
        <w:pStyle w:val="Title2"/>
        <w:rPr>
          <w:rFonts w:asciiTheme="majorHAnsi" w:eastAsiaTheme="majorEastAsia" w:hAnsiTheme="majorHAnsi" w:cstheme="majorBidi"/>
          <w:b/>
          <w:bCs/>
        </w:rPr>
      </w:pPr>
    </w:p>
    <w:p w14:paraId="3B903DA4" w14:textId="77777777" w:rsidR="00621D70" w:rsidRDefault="00621D70" w:rsidP="0044641F">
      <w:pPr>
        <w:pStyle w:val="Title2"/>
        <w:rPr>
          <w:rFonts w:asciiTheme="majorHAnsi" w:eastAsiaTheme="majorEastAsia" w:hAnsiTheme="majorHAnsi" w:cstheme="majorBidi"/>
          <w:b/>
          <w:bCs/>
        </w:rPr>
      </w:pPr>
    </w:p>
    <w:p w14:paraId="4AA7F2FB" w14:textId="77777777" w:rsidR="00621D70" w:rsidRDefault="00621D70" w:rsidP="0044641F">
      <w:pPr>
        <w:pStyle w:val="Title2"/>
        <w:rPr>
          <w:rFonts w:asciiTheme="majorHAnsi" w:eastAsiaTheme="majorEastAsia" w:hAnsiTheme="majorHAnsi" w:cstheme="majorBidi"/>
          <w:b/>
          <w:bCs/>
        </w:rPr>
      </w:pPr>
    </w:p>
    <w:p w14:paraId="25B33C69" w14:textId="77777777" w:rsidR="00621D70" w:rsidRDefault="00621D70" w:rsidP="0044641F">
      <w:pPr>
        <w:pStyle w:val="Title2"/>
        <w:rPr>
          <w:rFonts w:asciiTheme="majorHAnsi" w:eastAsiaTheme="majorEastAsia" w:hAnsiTheme="majorHAnsi" w:cstheme="majorBidi"/>
          <w:b/>
          <w:bCs/>
        </w:rPr>
      </w:pPr>
    </w:p>
    <w:p w14:paraId="61EA070A" w14:textId="77777777" w:rsidR="00621D70" w:rsidRDefault="00621D70" w:rsidP="0044641F">
      <w:pPr>
        <w:pStyle w:val="Title2"/>
        <w:rPr>
          <w:rFonts w:asciiTheme="majorHAnsi" w:eastAsiaTheme="majorEastAsia" w:hAnsiTheme="majorHAnsi" w:cstheme="majorBidi"/>
          <w:b/>
          <w:bCs/>
        </w:rPr>
      </w:pPr>
    </w:p>
    <w:p w14:paraId="731694E0" w14:textId="77777777" w:rsidR="00621D70" w:rsidRDefault="00621D70" w:rsidP="0044641F">
      <w:pPr>
        <w:pStyle w:val="Title2"/>
        <w:rPr>
          <w:rFonts w:asciiTheme="majorHAnsi" w:eastAsiaTheme="majorEastAsia" w:hAnsiTheme="majorHAnsi" w:cstheme="majorBidi"/>
          <w:b/>
          <w:bCs/>
        </w:rPr>
      </w:pPr>
    </w:p>
    <w:p w14:paraId="5530A783" w14:textId="77777777" w:rsidR="00621D70" w:rsidRDefault="00621D70" w:rsidP="0044641F">
      <w:pPr>
        <w:pStyle w:val="Title2"/>
        <w:rPr>
          <w:rFonts w:asciiTheme="majorHAnsi" w:eastAsiaTheme="majorEastAsia" w:hAnsiTheme="majorHAnsi" w:cstheme="majorBidi"/>
          <w:b/>
          <w:bCs/>
        </w:rPr>
      </w:pPr>
    </w:p>
    <w:p w14:paraId="339B0E3E" w14:textId="77777777" w:rsidR="00621D70" w:rsidRDefault="00621D70" w:rsidP="0044641F">
      <w:pPr>
        <w:pStyle w:val="Title2"/>
        <w:rPr>
          <w:rFonts w:asciiTheme="majorHAnsi" w:eastAsiaTheme="majorEastAsia" w:hAnsiTheme="majorHAnsi" w:cstheme="majorBidi"/>
          <w:b/>
          <w:bCs/>
        </w:rPr>
      </w:pPr>
    </w:p>
    <w:p w14:paraId="2772E2EC" w14:textId="77777777" w:rsidR="00621D70" w:rsidRDefault="00621D70" w:rsidP="0044641F">
      <w:pPr>
        <w:pStyle w:val="Title2"/>
        <w:rPr>
          <w:rFonts w:asciiTheme="majorHAnsi" w:eastAsiaTheme="majorEastAsia" w:hAnsiTheme="majorHAnsi" w:cstheme="majorBidi"/>
          <w:b/>
          <w:bCs/>
        </w:rPr>
      </w:pPr>
    </w:p>
    <w:p w14:paraId="087D0D01" w14:textId="77777777" w:rsidR="00621D70" w:rsidRDefault="00621D70" w:rsidP="0044641F">
      <w:pPr>
        <w:pStyle w:val="Title2"/>
        <w:rPr>
          <w:rFonts w:asciiTheme="majorHAnsi" w:eastAsiaTheme="majorEastAsia" w:hAnsiTheme="majorHAnsi" w:cstheme="majorBidi"/>
          <w:b/>
          <w:bCs/>
        </w:rPr>
      </w:pPr>
    </w:p>
    <w:p w14:paraId="08B33E50" w14:textId="77777777" w:rsidR="00621D70" w:rsidRDefault="00621D70" w:rsidP="0044641F">
      <w:pPr>
        <w:pStyle w:val="Title2"/>
        <w:rPr>
          <w:rFonts w:asciiTheme="majorHAnsi" w:eastAsiaTheme="majorEastAsia" w:hAnsiTheme="majorHAnsi" w:cstheme="majorBidi"/>
          <w:b/>
          <w:bCs/>
        </w:rPr>
      </w:pPr>
    </w:p>
    <w:p w14:paraId="09A11376" w14:textId="77777777" w:rsidR="00621D70" w:rsidRDefault="00621D70" w:rsidP="0044641F">
      <w:pPr>
        <w:pStyle w:val="Title2"/>
        <w:rPr>
          <w:rFonts w:asciiTheme="majorHAnsi" w:eastAsiaTheme="majorEastAsia" w:hAnsiTheme="majorHAnsi" w:cstheme="majorBidi"/>
          <w:b/>
          <w:bCs/>
        </w:rPr>
      </w:pPr>
    </w:p>
    <w:p w14:paraId="21732C85" w14:textId="77777777" w:rsidR="00621D70" w:rsidRDefault="00621D70" w:rsidP="0044641F">
      <w:pPr>
        <w:pStyle w:val="Title2"/>
        <w:rPr>
          <w:rFonts w:asciiTheme="majorHAnsi" w:eastAsiaTheme="majorEastAsia" w:hAnsiTheme="majorHAnsi" w:cstheme="majorBidi"/>
          <w:b/>
          <w:bCs/>
        </w:rPr>
      </w:pPr>
    </w:p>
    <w:p w14:paraId="6E7EB346" w14:textId="77777777" w:rsidR="00621D70" w:rsidRDefault="00621D70" w:rsidP="0044641F">
      <w:pPr>
        <w:pStyle w:val="Title2"/>
        <w:rPr>
          <w:rFonts w:asciiTheme="majorHAnsi" w:eastAsiaTheme="majorEastAsia" w:hAnsiTheme="majorHAnsi" w:cstheme="majorBidi"/>
          <w:b/>
          <w:bCs/>
        </w:rPr>
      </w:pPr>
    </w:p>
    <w:p w14:paraId="2A9E896A" w14:textId="77777777" w:rsidR="00621D70" w:rsidRDefault="00621D70" w:rsidP="0044641F">
      <w:pPr>
        <w:pStyle w:val="Title2"/>
        <w:rPr>
          <w:rFonts w:asciiTheme="majorHAnsi" w:eastAsiaTheme="majorEastAsia" w:hAnsiTheme="majorHAnsi" w:cstheme="majorBidi"/>
          <w:b/>
          <w:bCs/>
        </w:rPr>
      </w:pPr>
    </w:p>
    <w:p w14:paraId="5D9AE8DF" w14:textId="5C9A6842" w:rsidR="0044641F" w:rsidRPr="0044641F" w:rsidRDefault="0044641F" w:rsidP="0044641F">
      <w:pPr>
        <w:pStyle w:val="Title2"/>
        <w:rPr>
          <w:rFonts w:asciiTheme="majorHAnsi" w:eastAsiaTheme="majorEastAsia" w:hAnsiTheme="majorHAnsi" w:cstheme="majorBidi"/>
          <w:b/>
          <w:bCs/>
        </w:rPr>
      </w:pPr>
      <w:r w:rsidRPr="0044641F">
        <w:rPr>
          <w:rFonts w:asciiTheme="majorHAnsi" w:eastAsiaTheme="majorEastAsia" w:hAnsiTheme="majorHAnsi" w:cstheme="majorBidi"/>
          <w:b/>
          <w:bCs/>
        </w:rPr>
        <w:t>Honor Code</w:t>
      </w:r>
    </w:p>
    <w:p w14:paraId="5AB40DA8" w14:textId="1D5D24DB" w:rsidR="0044641F" w:rsidRPr="0044641F" w:rsidRDefault="0044641F" w:rsidP="0044641F">
      <w:r>
        <w:t xml:space="preserve">We </w:t>
      </w:r>
      <w:r w:rsidRPr="0044641F">
        <w:t xml:space="preserve">pledge, on </w:t>
      </w:r>
      <w:r>
        <w:t>our</w:t>
      </w:r>
      <w:r w:rsidRPr="0044641F">
        <w:t xml:space="preserve"> honor, to uphold UT Arlington's tradition of academic integrity, a tradition that values hard work and honest effort in the pursuit of academic excellence.</w:t>
      </w:r>
    </w:p>
    <w:p w14:paraId="487CD094" w14:textId="62815F9D" w:rsidR="0044641F" w:rsidRPr="0044641F" w:rsidRDefault="0044641F" w:rsidP="0044641F">
      <w:r>
        <w:t>We</w:t>
      </w:r>
      <w:r w:rsidRPr="0044641F">
        <w:t xml:space="preserve"> promise that </w:t>
      </w:r>
      <w:r>
        <w:t>we</w:t>
      </w:r>
      <w:r w:rsidRPr="0044641F">
        <w:t xml:space="preserve"> will submit only work that </w:t>
      </w:r>
      <w:r>
        <w:t>we</w:t>
      </w:r>
      <w:r w:rsidRPr="0044641F">
        <w:t xml:space="preserve"> personally create or that </w:t>
      </w:r>
      <w:r>
        <w:t>we</w:t>
      </w:r>
      <w:r w:rsidRPr="0044641F">
        <w:t xml:space="preserve"> contribute to group collaborations, and </w:t>
      </w:r>
      <w:r>
        <w:t>we</w:t>
      </w:r>
      <w:r w:rsidRPr="0044641F">
        <w:t xml:space="preserve"> will appropriately reference any work from other sources. </w:t>
      </w:r>
      <w:r>
        <w:t>we</w:t>
      </w:r>
      <w:r w:rsidRPr="0044641F">
        <w:t xml:space="preserve"> will follow the highest standards of integrity and uphold the spirit of the Honor Code.</w:t>
      </w:r>
    </w:p>
    <w:p w14:paraId="2AA77863" w14:textId="77777777" w:rsidR="007F0E88" w:rsidRDefault="00000000">
      <w:r>
        <w:br w:type="page"/>
      </w:r>
    </w:p>
    <w:sdt>
      <w:sdtPr>
        <w:rPr>
          <w:rFonts w:asciiTheme="minorHAnsi" w:eastAsiaTheme="minorEastAsia" w:hAnsiTheme="minorHAnsi" w:cstheme="minorBidi"/>
          <w:kern w:val="24"/>
          <w:szCs w:val="24"/>
          <w:lang w:eastAsia="ja-JP"/>
        </w:rPr>
        <w:id w:val="-206987052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5C231EC" w14:textId="77777777" w:rsidR="007F0E88" w:rsidRDefault="00000000">
          <w:pPr>
            <w:pStyle w:val="TOCHeading"/>
          </w:pPr>
          <w:r>
            <w:t>Table of Contents</w:t>
          </w:r>
        </w:p>
        <w:p w14:paraId="7F6EAB52" w14:textId="555ED4B2" w:rsidR="00DE1EC9" w:rsidRDefault="00000000">
          <w:pPr>
            <w:pStyle w:val="TOC1"/>
            <w:rPr>
              <w:noProof/>
              <w:kern w:val="2"/>
              <w:lang w:eastAsia="en-US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4111915" w:history="1">
            <w:r w:rsidR="00DE1EC9" w:rsidRPr="000438FB">
              <w:rPr>
                <w:rStyle w:val="Hyperlink"/>
                <w:b/>
                <w:bCs/>
                <w:noProof/>
              </w:rPr>
              <w:t>Task 1: Database Modifications and Queries</w:t>
            </w:r>
            <w:r w:rsidR="00DE1EC9">
              <w:rPr>
                <w:noProof/>
                <w:webHidden/>
              </w:rPr>
              <w:tab/>
            </w:r>
            <w:r w:rsidR="00DE1EC9">
              <w:rPr>
                <w:noProof/>
                <w:webHidden/>
              </w:rPr>
              <w:fldChar w:fldCharType="begin"/>
            </w:r>
            <w:r w:rsidR="00DE1EC9">
              <w:rPr>
                <w:noProof/>
                <w:webHidden/>
              </w:rPr>
              <w:instrText xml:space="preserve"> PAGEREF _Toc184111915 \h </w:instrText>
            </w:r>
            <w:r w:rsidR="00DE1EC9">
              <w:rPr>
                <w:noProof/>
                <w:webHidden/>
              </w:rPr>
            </w:r>
            <w:r w:rsidR="00DE1EC9">
              <w:rPr>
                <w:noProof/>
                <w:webHidden/>
              </w:rPr>
              <w:fldChar w:fldCharType="separate"/>
            </w:r>
            <w:r w:rsidR="00DE1EC9">
              <w:rPr>
                <w:noProof/>
                <w:webHidden/>
              </w:rPr>
              <w:t>4</w:t>
            </w:r>
            <w:r w:rsidR="00DE1EC9">
              <w:rPr>
                <w:noProof/>
                <w:webHidden/>
              </w:rPr>
              <w:fldChar w:fldCharType="end"/>
            </w:r>
          </w:hyperlink>
        </w:p>
        <w:p w14:paraId="53AF75BA" w14:textId="3534DCDC" w:rsidR="00DE1EC9" w:rsidRDefault="00DE1EC9">
          <w:pPr>
            <w:pStyle w:val="TOC1"/>
            <w:rPr>
              <w:noProof/>
              <w:kern w:val="2"/>
              <w:lang w:eastAsia="en-US"/>
              <w14:ligatures w14:val="standardContextual"/>
            </w:rPr>
          </w:pPr>
          <w:hyperlink w:anchor="_Toc184111916" w:history="1">
            <w:r w:rsidRPr="000438FB">
              <w:rPr>
                <w:rStyle w:val="Hyperlink"/>
                <w:rFonts w:eastAsiaTheme="minorHAnsi"/>
                <w:noProof/>
                <w:lang w:eastAsia="en-US"/>
              </w:rPr>
              <w:t>Task 2: GUI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_Toc184111916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44540A" w14:textId="1F89AF5F" w:rsidR="00DE1EC9" w:rsidRDefault="00DE1EC9">
          <w:pPr>
            <w:pStyle w:val="TOC1"/>
            <w:rPr>
              <w:noProof/>
              <w:kern w:val="2"/>
              <w:lang w:eastAsia="en-US"/>
              <w14:ligatures w14:val="standardContextual"/>
            </w:rPr>
          </w:pPr>
          <w:hyperlink w:anchor="_Toc184111917" w:history="1">
            <w:r w:rsidRPr="000438FB">
              <w:rPr>
                <w:rStyle w:val="Hyperlink"/>
                <w:noProof/>
              </w:rPr>
              <w:t>Task List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_Toc184111917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FAA88E" w14:textId="1158B397" w:rsidR="007F0E88" w:rsidRDefault="00000000">
          <w:pPr>
            <w:ind w:firstLine="0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5BCFD376" w14:textId="4A248AE9" w:rsidR="007F0E88" w:rsidRDefault="007F0E88"/>
    <w:bookmarkStart w:id="0" w:name="_Toc184111915"/>
    <w:p w14:paraId="4EF02D75" w14:textId="4CB17CDF" w:rsidR="007F0E88" w:rsidRPr="00E06FDE" w:rsidRDefault="00000000">
      <w:pPr>
        <w:pStyle w:val="SectionTitle"/>
        <w:rPr>
          <w:b/>
          <w:bCs/>
          <w:sz w:val="28"/>
          <w:szCs w:val="28"/>
        </w:rPr>
      </w:pPr>
      <w:sdt>
        <w:sdtPr>
          <w:rPr>
            <w:b/>
            <w:bCs/>
            <w:sz w:val="28"/>
            <w:szCs w:val="28"/>
          </w:rPr>
          <w:alias w:val="Title"/>
          <w:tag w:val=""/>
          <w:id w:val="-1756435886"/>
          <w:placeholder>
            <w:docPart w:val="6C2AD44E338B814C8BE2A3395BDA648A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15:appearance w15:val="hidden"/>
          <w:text w:multiLine="1"/>
        </w:sdtPr>
        <w:sdtContent>
          <w:r w:rsidR="0044641F" w:rsidRPr="00E06FDE">
            <w:rPr>
              <w:b/>
              <w:bCs/>
              <w:sz w:val="28"/>
              <w:szCs w:val="28"/>
            </w:rPr>
            <w:t>Task 1: Database Modifications and Queries</w:t>
          </w:r>
        </w:sdtContent>
      </w:sdt>
      <w:bookmarkEnd w:id="0"/>
    </w:p>
    <w:p w14:paraId="70B3E984" w14:textId="77777777" w:rsidR="0044641F" w:rsidRDefault="0044641F" w:rsidP="0044641F">
      <w:pPr>
        <w:rPr>
          <w:b/>
          <w:bCs/>
        </w:rPr>
      </w:pPr>
      <w:r w:rsidRPr="00284E52">
        <w:rPr>
          <w:b/>
          <w:bCs/>
        </w:rPr>
        <w:t>Query 1:</w:t>
      </w:r>
    </w:p>
    <w:p w14:paraId="571BE9C4" w14:textId="2F622463" w:rsidR="00852FF5" w:rsidRPr="00852FF5" w:rsidRDefault="00852FF5" w:rsidP="0044641F">
      <w:pPr>
        <w:rPr>
          <w:i/>
          <w:iCs/>
          <w:sz w:val="21"/>
          <w:szCs w:val="21"/>
        </w:rPr>
      </w:pPr>
      <w:r w:rsidRPr="00852FF5">
        <w:rPr>
          <w:i/>
          <w:iCs/>
          <w:sz w:val="21"/>
          <w:szCs w:val="21"/>
        </w:rPr>
        <w:t xml:space="preserve">ALTER TABLE BOOK_LOANS ADD COLUMN Late INTEGER DEFAULT </w:t>
      </w:r>
      <w:proofErr w:type="gramStart"/>
      <w:r w:rsidRPr="00852FF5">
        <w:rPr>
          <w:i/>
          <w:iCs/>
          <w:sz w:val="21"/>
          <w:szCs w:val="21"/>
        </w:rPr>
        <w:t>0;</w:t>
      </w:r>
      <w:proofErr w:type="gramEnd"/>
    </w:p>
    <w:p w14:paraId="41125926" w14:textId="77777777" w:rsidR="0044641F" w:rsidRDefault="0044641F" w:rsidP="0044641F">
      <w:pPr>
        <w:pStyle w:val="ListParagraph"/>
        <w:numPr>
          <w:ilvl w:val="0"/>
          <w:numId w:val="13"/>
        </w:numPr>
        <w:spacing w:line="240" w:lineRule="auto"/>
      </w:pPr>
      <w:r w:rsidRPr="00284E52">
        <w:t>Add Late column to BOOK_LOANS table</w:t>
      </w:r>
    </w:p>
    <w:p w14:paraId="77F2EBBB" w14:textId="77777777" w:rsidR="0044641F" w:rsidRPr="00284E52" w:rsidRDefault="0044641F" w:rsidP="0044641F">
      <w:pPr>
        <w:pStyle w:val="ListParagraph"/>
        <w:numPr>
          <w:ilvl w:val="0"/>
          <w:numId w:val="13"/>
        </w:numPr>
        <w:spacing w:line="240" w:lineRule="auto"/>
      </w:pPr>
      <w:r w:rsidRPr="00284E52">
        <w:t>Update Late values</w:t>
      </w:r>
    </w:p>
    <w:p w14:paraId="3D4A5879" w14:textId="77777777" w:rsidR="0044641F" w:rsidRPr="00284E52" w:rsidRDefault="0044641F" w:rsidP="0044641F">
      <w:pPr>
        <w:pStyle w:val="ListParagraph"/>
      </w:pPr>
    </w:p>
    <w:p w14:paraId="6830F764" w14:textId="77777777" w:rsidR="0044641F" w:rsidRDefault="0044641F" w:rsidP="0044641F">
      <w:r>
        <w:rPr>
          <w:noProof/>
        </w:rPr>
        <w:drawing>
          <wp:inline distT="0" distB="0" distL="0" distR="0" wp14:anchorId="1A672347" wp14:editId="01C1170A">
            <wp:extent cx="6576796" cy="921173"/>
            <wp:effectExtent l="0" t="0" r="1905" b="6350"/>
            <wp:docPr id="1652176515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176515" name="Picture 1" descr="A screen 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38296" cy="92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96ECC" w14:textId="05FBE841" w:rsidR="0044641F" w:rsidRPr="0044641F" w:rsidRDefault="0044641F" w:rsidP="0044641F">
      <w:pPr>
        <w:pStyle w:val="whitespace-pre-wrap"/>
        <w:numPr>
          <w:ilvl w:val="0"/>
          <w:numId w:val="14"/>
        </w:numPr>
        <w:rPr>
          <w:rFonts w:asciiTheme="minorHAnsi" w:hAnsiTheme="minorHAnsi"/>
        </w:rPr>
      </w:pPr>
      <w:r w:rsidRPr="008535AA">
        <w:rPr>
          <w:rFonts w:asciiTheme="minorHAnsi" w:hAnsiTheme="minorHAnsi"/>
        </w:rPr>
        <w:t xml:space="preserve">Action Output: Column </w:t>
      </w:r>
      <w:r w:rsidR="002B4609" w:rsidRPr="008535AA">
        <w:rPr>
          <w:rFonts w:asciiTheme="minorHAnsi" w:hAnsiTheme="minorHAnsi"/>
        </w:rPr>
        <w:t>added,</w:t>
      </w:r>
      <w:r w:rsidRPr="008535AA">
        <w:rPr>
          <w:rFonts w:asciiTheme="minorHAnsi" w:hAnsiTheme="minorHAnsi"/>
        </w:rPr>
        <w:t xml:space="preserve"> and 21 rows affected</w:t>
      </w:r>
    </w:p>
    <w:p w14:paraId="1659EB00" w14:textId="77777777" w:rsidR="00852FF5" w:rsidRDefault="0044641F" w:rsidP="0044641F">
      <w:pPr>
        <w:rPr>
          <w:b/>
          <w:bCs/>
        </w:rPr>
      </w:pPr>
      <w:r w:rsidRPr="00284E52">
        <w:rPr>
          <w:b/>
          <w:bCs/>
        </w:rPr>
        <w:t xml:space="preserve">Query 2: </w:t>
      </w:r>
    </w:p>
    <w:p w14:paraId="3D0C6851" w14:textId="52475A24" w:rsidR="0044641F" w:rsidRPr="00852FF5" w:rsidRDefault="00852FF5" w:rsidP="0044641F">
      <w:pPr>
        <w:rPr>
          <w:i/>
          <w:iCs/>
          <w:sz w:val="21"/>
          <w:szCs w:val="21"/>
        </w:rPr>
      </w:pPr>
      <w:r w:rsidRPr="00852FF5">
        <w:rPr>
          <w:i/>
          <w:iCs/>
          <w:sz w:val="21"/>
          <w:szCs w:val="21"/>
        </w:rPr>
        <w:t xml:space="preserve">ALTER TABLE LIBRARY_BRANCH ADD COLUMN </w:t>
      </w:r>
      <w:proofErr w:type="spellStart"/>
      <w:r w:rsidRPr="00852FF5">
        <w:rPr>
          <w:i/>
          <w:iCs/>
          <w:sz w:val="21"/>
          <w:szCs w:val="21"/>
        </w:rPr>
        <w:t>LateFee</w:t>
      </w:r>
      <w:proofErr w:type="spellEnd"/>
      <w:r w:rsidRPr="00852FF5">
        <w:rPr>
          <w:i/>
          <w:iCs/>
          <w:sz w:val="21"/>
          <w:szCs w:val="21"/>
        </w:rPr>
        <w:t xml:space="preserve"> </w:t>
      </w:r>
      <w:proofErr w:type="gramStart"/>
      <w:r w:rsidRPr="00852FF5">
        <w:rPr>
          <w:i/>
          <w:iCs/>
          <w:sz w:val="21"/>
          <w:szCs w:val="21"/>
        </w:rPr>
        <w:t>DECIMAL(</w:t>
      </w:r>
      <w:proofErr w:type="gramEnd"/>
      <w:r w:rsidRPr="00852FF5">
        <w:rPr>
          <w:i/>
          <w:iCs/>
          <w:sz w:val="21"/>
          <w:szCs w:val="21"/>
        </w:rPr>
        <w:t>10,2) DEFAULT 0.00;</w:t>
      </w:r>
    </w:p>
    <w:p w14:paraId="200ACDF5" w14:textId="77777777" w:rsidR="0044641F" w:rsidRDefault="0044641F" w:rsidP="0044641F">
      <w:pPr>
        <w:pStyle w:val="ListParagraph"/>
        <w:numPr>
          <w:ilvl w:val="0"/>
          <w:numId w:val="13"/>
        </w:numPr>
        <w:spacing w:line="240" w:lineRule="auto"/>
      </w:pPr>
      <w:r w:rsidRPr="00284E52">
        <w:t xml:space="preserve">Add </w:t>
      </w:r>
      <w:proofErr w:type="spellStart"/>
      <w:r w:rsidRPr="00284E52">
        <w:t>LateFee</w:t>
      </w:r>
      <w:proofErr w:type="spellEnd"/>
      <w:r w:rsidRPr="00284E52">
        <w:t xml:space="preserve"> column to LIBRARY_BRANCH table</w:t>
      </w:r>
    </w:p>
    <w:p w14:paraId="598C045F" w14:textId="77777777" w:rsidR="0044641F" w:rsidRPr="00284E52" w:rsidRDefault="0044641F" w:rsidP="0044641F">
      <w:pPr>
        <w:pStyle w:val="ListParagraph"/>
        <w:numPr>
          <w:ilvl w:val="0"/>
          <w:numId w:val="13"/>
        </w:numPr>
        <w:spacing w:line="240" w:lineRule="auto"/>
      </w:pPr>
      <w:r w:rsidRPr="00284E52">
        <w:t xml:space="preserve">Update </w:t>
      </w:r>
      <w:proofErr w:type="spellStart"/>
      <w:r w:rsidRPr="00284E52">
        <w:t>LateFee</w:t>
      </w:r>
      <w:proofErr w:type="spellEnd"/>
      <w:r w:rsidRPr="00284E52">
        <w:t xml:space="preserve"> values for each branch</w:t>
      </w:r>
    </w:p>
    <w:p w14:paraId="6B909E94" w14:textId="77777777" w:rsidR="0044641F" w:rsidRPr="00284E52" w:rsidRDefault="0044641F" w:rsidP="0044641F">
      <w:pPr>
        <w:pStyle w:val="ListParagraph"/>
      </w:pPr>
    </w:p>
    <w:p w14:paraId="26208D73" w14:textId="77777777" w:rsidR="0044641F" w:rsidRDefault="0044641F" w:rsidP="0044641F">
      <w:r>
        <w:rPr>
          <w:noProof/>
        </w:rPr>
        <w:drawing>
          <wp:inline distT="0" distB="0" distL="0" distR="0" wp14:anchorId="679D8F9B" wp14:editId="32D1D00A">
            <wp:extent cx="5943600" cy="997585"/>
            <wp:effectExtent l="0" t="0" r="0" b="5715"/>
            <wp:docPr id="134227455" name="Picture 2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27455" name="Picture 2" descr="A black screen with white tex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0D61C" w14:textId="4BBC937D" w:rsidR="0044641F" w:rsidRPr="0044641F" w:rsidRDefault="0044641F" w:rsidP="0044641F">
      <w:pPr>
        <w:pStyle w:val="whitespace-pre-wrap"/>
        <w:numPr>
          <w:ilvl w:val="0"/>
          <w:numId w:val="15"/>
        </w:numPr>
        <w:rPr>
          <w:rFonts w:asciiTheme="minorHAnsi" w:hAnsiTheme="minorHAnsi"/>
        </w:rPr>
      </w:pPr>
      <w:r w:rsidRPr="008535AA">
        <w:rPr>
          <w:rFonts w:asciiTheme="minorHAnsi" w:hAnsiTheme="minorHAnsi"/>
        </w:rPr>
        <w:t xml:space="preserve">Action Output: Column </w:t>
      </w:r>
      <w:r w:rsidR="00FB12E6" w:rsidRPr="008535AA">
        <w:rPr>
          <w:rFonts w:asciiTheme="minorHAnsi" w:hAnsiTheme="minorHAnsi"/>
        </w:rPr>
        <w:t>added,</w:t>
      </w:r>
      <w:r w:rsidRPr="008535AA">
        <w:rPr>
          <w:rFonts w:asciiTheme="minorHAnsi" w:hAnsiTheme="minorHAnsi"/>
        </w:rPr>
        <w:t xml:space="preserve"> and 5 branches updated</w:t>
      </w:r>
    </w:p>
    <w:p w14:paraId="70A7D2B8" w14:textId="77777777" w:rsidR="0044641F" w:rsidRDefault="0044641F" w:rsidP="0044641F">
      <w:pPr>
        <w:rPr>
          <w:b/>
          <w:bCs/>
        </w:rPr>
      </w:pPr>
    </w:p>
    <w:p w14:paraId="0543D45B" w14:textId="77777777" w:rsidR="0044641F" w:rsidRDefault="0044641F" w:rsidP="0044641F">
      <w:pPr>
        <w:rPr>
          <w:b/>
          <w:bCs/>
        </w:rPr>
      </w:pPr>
    </w:p>
    <w:p w14:paraId="3E8C87D2" w14:textId="77777777" w:rsidR="0044641F" w:rsidRDefault="0044641F" w:rsidP="0044641F">
      <w:pPr>
        <w:rPr>
          <w:b/>
          <w:bCs/>
        </w:rPr>
      </w:pPr>
    </w:p>
    <w:p w14:paraId="233BCDF5" w14:textId="77777777" w:rsidR="0044641F" w:rsidRDefault="0044641F" w:rsidP="0044641F">
      <w:pPr>
        <w:rPr>
          <w:b/>
          <w:bCs/>
        </w:rPr>
      </w:pPr>
    </w:p>
    <w:p w14:paraId="1577B338" w14:textId="77777777" w:rsidR="0044641F" w:rsidRDefault="0044641F" w:rsidP="0044641F">
      <w:pPr>
        <w:rPr>
          <w:b/>
          <w:bCs/>
        </w:rPr>
      </w:pPr>
    </w:p>
    <w:p w14:paraId="5D8CCB7D" w14:textId="77777777" w:rsidR="0044641F" w:rsidRDefault="0044641F" w:rsidP="0044641F">
      <w:pPr>
        <w:rPr>
          <w:b/>
          <w:bCs/>
        </w:rPr>
      </w:pPr>
    </w:p>
    <w:p w14:paraId="04173EE3" w14:textId="77777777" w:rsidR="0044641F" w:rsidRDefault="0044641F" w:rsidP="0044641F">
      <w:pPr>
        <w:rPr>
          <w:b/>
          <w:bCs/>
        </w:rPr>
      </w:pPr>
    </w:p>
    <w:p w14:paraId="3B462EEC" w14:textId="77777777" w:rsidR="00852FF5" w:rsidRDefault="0044641F" w:rsidP="00852FF5">
      <w:pPr>
        <w:spacing w:line="240" w:lineRule="auto"/>
        <w:rPr>
          <w:b/>
          <w:bCs/>
        </w:rPr>
      </w:pPr>
      <w:r w:rsidRPr="00284E52">
        <w:rPr>
          <w:b/>
          <w:bCs/>
        </w:rPr>
        <w:t xml:space="preserve">Query 3: Create </w:t>
      </w:r>
      <w:proofErr w:type="gramStart"/>
      <w:r w:rsidRPr="00284E52">
        <w:rPr>
          <w:b/>
          <w:bCs/>
        </w:rPr>
        <w:t>View</w:t>
      </w:r>
      <w:r w:rsidR="00852FF5">
        <w:rPr>
          <w:b/>
          <w:bCs/>
        </w:rPr>
        <w:t xml:space="preserve"> :</w:t>
      </w:r>
      <w:proofErr w:type="gramEnd"/>
    </w:p>
    <w:p w14:paraId="161D4967" w14:textId="6FC031DF" w:rsidR="00852FF5" w:rsidRPr="00852FF5" w:rsidRDefault="00852FF5" w:rsidP="00852FF5">
      <w:pPr>
        <w:spacing w:line="240" w:lineRule="auto"/>
        <w:rPr>
          <w:i/>
          <w:iCs/>
          <w:sz w:val="20"/>
          <w:szCs w:val="20"/>
        </w:rPr>
      </w:pPr>
      <w:r>
        <w:rPr>
          <w:b/>
          <w:bCs/>
        </w:rPr>
        <w:br/>
      </w:r>
      <w:r w:rsidRPr="00852FF5">
        <w:rPr>
          <w:i/>
          <w:iCs/>
          <w:sz w:val="20"/>
          <w:szCs w:val="20"/>
        </w:rPr>
        <w:t xml:space="preserve">CREATE VIEW </w:t>
      </w:r>
      <w:proofErr w:type="spellStart"/>
      <w:r w:rsidRPr="00852FF5">
        <w:rPr>
          <w:i/>
          <w:iCs/>
          <w:sz w:val="20"/>
          <w:szCs w:val="20"/>
        </w:rPr>
        <w:t>vBookLoanInfo</w:t>
      </w:r>
      <w:proofErr w:type="spellEnd"/>
      <w:r w:rsidRPr="00852FF5">
        <w:rPr>
          <w:i/>
          <w:iCs/>
          <w:sz w:val="20"/>
          <w:szCs w:val="20"/>
        </w:rPr>
        <w:t xml:space="preserve"> AS</w:t>
      </w:r>
    </w:p>
    <w:p w14:paraId="7C95A531" w14:textId="77777777" w:rsidR="00852FF5" w:rsidRPr="00852FF5" w:rsidRDefault="00852FF5" w:rsidP="00852FF5">
      <w:pPr>
        <w:spacing w:line="240" w:lineRule="auto"/>
        <w:rPr>
          <w:i/>
          <w:iCs/>
          <w:sz w:val="20"/>
          <w:szCs w:val="20"/>
        </w:rPr>
      </w:pPr>
      <w:r w:rsidRPr="00852FF5">
        <w:rPr>
          <w:i/>
          <w:iCs/>
          <w:sz w:val="20"/>
          <w:szCs w:val="20"/>
        </w:rPr>
        <w:t xml:space="preserve">SELECT </w:t>
      </w:r>
    </w:p>
    <w:p w14:paraId="13EF5286" w14:textId="77777777" w:rsidR="00852FF5" w:rsidRPr="00852FF5" w:rsidRDefault="00852FF5" w:rsidP="00852FF5">
      <w:pPr>
        <w:spacing w:line="240" w:lineRule="auto"/>
        <w:rPr>
          <w:i/>
          <w:iCs/>
          <w:sz w:val="20"/>
          <w:szCs w:val="20"/>
        </w:rPr>
      </w:pPr>
      <w:r w:rsidRPr="00852FF5">
        <w:rPr>
          <w:i/>
          <w:iCs/>
          <w:sz w:val="20"/>
          <w:szCs w:val="20"/>
        </w:rPr>
        <w:t xml:space="preserve">    </w:t>
      </w:r>
      <w:proofErr w:type="spellStart"/>
      <w:proofErr w:type="gramStart"/>
      <w:r w:rsidRPr="00852FF5">
        <w:rPr>
          <w:i/>
          <w:iCs/>
          <w:sz w:val="20"/>
          <w:szCs w:val="20"/>
        </w:rPr>
        <w:t>BL.Card</w:t>
      </w:r>
      <w:proofErr w:type="gramEnd"/>
      <w:r w:rsidRPr="00852FF5">
        <w:rPr>
          <w:i/>
          <w:iCs/>
          <w:sz w:val="20"/>
          <w:szCs w:val="20"/>
        </w:rPr>
        <w:t>_No</w:t>
      </w:r>
      <w:proofErr w:type="spellEnd"/>
      <w:r w:rsidRPr="00852FF5">
        <w:rPr>
          <w:i/>
          <w:iCs/>
          <w:sz w:val="20"/>
          <w:szCs w:val="20"/>
        </w:rPr>
        <w:t>,</w:t>
      </w:r>
    </w:p>
    <w:p w14:paraId="5F3D8CC2" w14:textId="77777777" w:rsidR="00852FF5" w:rsidRPr="00852FF5" w:rsidRDefault="00852FF5" w:rsidP="00852FF5">
      <w:pPr>
        <w:spacing w:line="240" w:lineRule="auto"/>
        <w:rPr>
          <w:i/>
          <w:iCs/>
          <w:sz w:val="20"/>
          <w:szCs w:val="20"/>
        </w:rPr>
      </w:pPr>
      <w:r w:rsidRPr="00852FF5">
        <w:rPr>
          <w:i/>
          <w:iCs/>
          <w:sz w:val="20"/>
          <w:szCs w:val="20"/>
        </w:rPr>
        <w:t xml:space="preserve">    </w:t>
      </w:r>
      <w:proofErr w:type="spellStart"/>
      <w:proofErr w:type="gramStart"/>
      <w:r w:rsidRPr="00852FF5">
        <w:rPr>
          <w:i/>
          <w:iCs/>
          <w:sz w:val="20"/>
          <w:szCs w:val="20"/>
        </w:rPr>
        <w:t>BR.Name</w:t>
      </w:r>
      <w:proofErr w:type="spellEnd"/>
      <w:proofErr w:type="gramEnd"/>
      <w:r w:rsidRPr="00852FF5">
        <w:rPr>
          <w:i/>
          <w:iCs/>
          <w:sz w:val="20"/>
          <w:szCs w:val="20"/>
        </w:rPr>
        <w:t xml:space="preserve"> as 'Borrower Name',</w:t>
      </w:r>
    </w:p>
    <w:p w14:paraId="574DE383" w14:textId="77777777" w:rsidR="00852FF5" w:rsidRPr="00852FF5" w:rsidRDefault="00852FF5" w:rsidP="00852FF5">
      <w:pPr>
        <w:spacing w:line="240" w:lineRule="auto"/>
        <w:rPr>
          <w:i/>
          <w:iCs/>
          <w:sz w:val="20"/>
          <w:szCs w:val="20"/>
        </w:rPr>
      </w:pPr>
      <w:r w:rsidRPr="00852FF5">
        <w:rPr>
          <w:i/>
          <w:iCs/>
          <w:sz w:val="20"/>
          <w:szCs w:val="20"/>
        </w:rPr>
        <w:t xml:space="preserve">    </w:t>
      </w:r>
      <w:proofErr w:type="spellStart"/>
      <w:proofErr w:type="gramStart"/>
      <w:r w:rsidRPr="00852FF5">
        <w:rPr>
          <w:i/>
          <w:iCs/>
          <w:sz w:val="20"/>
          <w:szCs w:val="20"/>
        </w:rPr>
        <w:t>BL.Date</w:t>
      </w:r>
      <w:proofErr w:type="gramEnd"/>
      <w:r w:rsidRPr="00852FF5">
        <w:rPr>
          <w:i/>
          <w:iCs/>
          <w:sz w:val="20"/>
          <w:szCs w:val="20"/>
        </w:rPr>
        <w:t>_Out</w:t>
      </w:r>
      <w:proofErr w:type="spellEnd"/>
      <w:r w:rsidRPr="00852FF5">
        <w:rPr>
          <w:i/>
          <w:iCs/>
          <w:sz w:val="20"/>
          <w:szCs w:val="20"/>
        </w:rPr>
        <w:t>,</w:t>
      </w:r>
    </w:p>
    <w:p w14:paraId="621E0E27" w14:textId="77777777" w:rsidR="00852FF5" w:rsidRPr="00852FF5" w:rsidRDefault="00852FF5" w:rsidP="00852FF5">
      <w:pPr>
        <w:spacing w:line="240" w:lineRule="auto"/>
        <w:rPr>
          <w:i/>
          <w:iCs/>
          <w:sz w:val="20"/>
          <w:szCs w:val="20"/>
        </w:rPr>
      </w:pPr>
      <w:r w:rsidRPr="00852FF5">
        <w:rPr>
          <w:i/>
          <w:iCs/>
          <w:sz w:val="20"/>
          <w:szCs w:val="20"/>
        </w:rPr>
        <w:t xml:space="preserve">    </w:t>
      </w:r>
      <w:proofErr w:type="spellStart"/>
      <w:proofErr w:type="gramStart"/>
      <w:r w:rsidRPr="00852FF5">
        <w:rPr>
          <w:i/>
          <w:iCs/>
          <w:sz w:val="20"/>
          <w:szCs w:val="20"/>
        </w:rPr>
        <w:t>BL.Due</w:t>
      </w:r>
      <w:proofErr w:type="gramEnd"/>
      <w:r w:rsidRPr="00852FF5">
        <w:rPr>
          <w:i/>
          <w:iCs/>
          <w:sz w:val="20"/>
          <w:szCs w:val="20"/>
        </w:rPr>
        <w:t>_Date</w:t>
      </w:r>
      <w:proofErr w:type="spellEnd"/>
      <w:r w:rsidRPr="00852FF5">
        <w:rPr>
          <w:i/>
          <w:iCs/>
          <w:sz w:val="20"/>
          <w:szCs w:val="20"/>
        </w:rPr>
        <w:t>,</w:t>
      </w:r>
    </w:p>
    <w:p w14:paraId="3611C7C8" w14:textId="77777777" w:rsidR="00852FF5" w:rsidRPr="00852FF5" w:rsidRDefault="00852FF5" w:rsidP="00852FF5">
      <w:pPr>
        <w:spacing w:line="240" w:lineRule="auto"/>
        <w:rPr>
          <w:i/>
          <w:iCs/>
          <w:sz w:val="20"/>
          <w:szCs w:val="20"/>
        </w:rPr>
      </w:pPr>
      <w:r w:rsidRPr="00852FF5">
        <w:rPr>
          <w:i/>
          <w:iCs/>
          <w:sz w:val="20"/>
          <w:szCs w:val="20"/>
        </w:rPr>
        <w:t xml:space="preserve">    </w:t>
      </w:r>
      <w:proofErr w:type="spellStart"/>
      <w:proofErr w:type="gramStart"/>
      <w:r w:rsidRPr="00852FF5">
        <w:rPr>
          <w:i/>
          <w:iCs/>
          <w:sz w:val="20"/>
          <w:szCs w:val="20"/>
        </w:rPr>
        <w:t>BL.Returned</w:t>
      </w:r>
      <w:proofErr w:type="gramEnd"/>
      <w:r w:rsidRPr="00852FF5">
        <w:rPr>
          <w:i/>
          <w:iCs/>
          <w:sz w:val="20"/>
          <w:szCs w:val="20"/>
        </w:rPr>
        <w:t>_date</w:t>
      </w:r>
      <w:proofErr w:type="spellEnd"/>
      <w:r w:rsidRPr="00852FF5">
        <w:rPr>
          <w:i/>
          <w:iCs/>
          <w:sz w:val="20"/>
          <w:szCs w:val="20"/>
        </w:rPr>
        <w:t>,</w:t>
      </w:r>
    </w:p>
    <w:p w14:paraId="632A26C9" w14:textId="77777777" w:rsidR="00852FF5" w:rsidRPr="00852FF5" w:rsidRDefault="00852FF5" w:rsidP="00852FF5">
      <w:pPr>
        <w:spacing w:line="240" w:lineRule="auto"/>
        <w:rPr>
          <w:i/>
          <w:iCs/>
          <w:sz w:val="20"/>
          <w:szCs w:val="20"/>
        </w:rPr>
      </w:pPr>
      <w:r w:rsidRPr="00852FF5">
        <w:rPr>
          <w:i/>
          <w:iCs/>
          <w:sz w:val="20"/>
          <w:szCs w:val="20"/>
        </w:rPr>
        <w:t xml:space="preserve">    CASE </w:t>
      </w:r>
    </w:p>
    <w:p w14:paraId="631ED2C5" w14:textId="77777777" w:rsidR="00852FF5" w:rsidRPr="00852FF5" w:rsidRDefault="00852FF5" w:rsidP="00852FF5">
      <w:pPr>
        <w:spacing w:line="240" w:lineRule="auto"/>
        <w:rPr>
          <w:i/>
          <w:iCs/>
          <w:sz w:val="20"/>
          <w:szCs w:val="20"/>
        </w:rPr>
      </w:pPr>
      <w:r w:rsidRPr="00852FF5">
        <w:rPr>
          <w:i/>
          <w:iCs/>
          <w:sz w:val="20"/>
          <w:szCs w:val="20"/>
        </w:rPr>
        <w:t xml:space="preserve">        WHEN </w:t>
      </w:r>
      <w:proofErr w:type="spellStart"/>
      <w:proofErr w:type="gramStart"/>
      <w:r w:rsidRPr="00852FF5">
        <w:rPr>
          <w:i/>
          <w:iCs/>
          <w:sz w:val="20"/>
          <w:szCs w:val="20"/>
        </w:rPr>
        <w:t>BL.Returned</w:t>
      </w:r>
      <w:proofErr w:type="gramEnd"/>
      <w:r w:rsidRPr="00852FF5">
        <w:rPr>
          <w:i/>
          <w:iCs/>
          <w:sz w:val="20"/>
          <w:szCs w:val="20"/>
        </w:rPr>
        <w:t>_date</w:t>
      </w:r>
      <w:proofErr w:type="spellEnd"/>
      <w:r w:rsidRPr="00852FF5">
        <w:rPr>
          <w:i/>
          <w:iCs/>
          <w:sz w:val="20"/>
          <w:szCs w:val="20"/>
        </w:rPr>
        <w:t xml:space="preserve"> IS NOT NULL THEN</w:t>
      </w:r>
    </w:p>
    <w:p w14:paraId="3088C308" w14:textId="77777777" w:rsidR="00852FF5" w:rsidRPr="00852FF5" w:rsidRDefault="00852FF5" w:rsidP="00852FF5">
      <w:pPr>
        <w:spacing w:line="240" w:lineRule="auto"/>
        <w:rPr>
          <w:i/>
          <w:iCs/>
          <w:sz w:val="20"/>
          <w:szCs w:val="20"/>
        </w:rPr>
      </w:pPr>
      <w:r w:rsidRPr="00852FF5">
        <w:rPr>
          <w:i/>
          <w:iCs/>
          <w:sz w:val="20"/>
          <w:szCs w:val="20"/>
        </w:rPr>
        <w:t xml:space="preserve">            </w:t>
      </w:r>
      <w:proofErr w:type="spellStart"/>
      <w:proofErr w:type="gramStart"/>
      <w:r w:rsidRPr="00852FF5">
        <w:rPr>
          <w:i/>
          <w:iCs/>
          <w:sz w:val="20"/>
          <w:szCs w:val="20"/>
        </w:rPr>
        <w:t>julianday</w:t>
      </w:r>
      <w:proofErr w:type="spellEnd"/>
      <w:r w:rsidRPr="00852FF5">
        <w:rPr>
          <w:i/>
          <w:iCs/>
          <w:sz w:val="20"/>
          <w:szCs w:val="20"/>
        </w:rPr>
        <w:t>(</w:t>
      </w:r>
      <w:proofErr w:type="spellStart"/>
      <w:proofErr w:type="gramEnd"/>
      <w:r w:rsidRPr="00852FF5">
        <w:rPr>
          <w:i/>
          <w:iCs/>
          <w:sz w:val="20"/>
          <w:szCs w:val="20"/>
        </w:rPr>
        <w:t>BL.Returned_date</w:t>
      </w:r>
      <w:proofErr w:type="spellEnd"/>
      <w:r w:rsidRPr="00852FF5">
        <w:rPr>
          <w:i/>
          <w:iCs/>
          <w:sz w:val="20"/>
          <w:szCs w:val="20"/>
        </w:rPr>
        <w:t xml:space="preserve">) - </w:t>
      </w:r>
      <w:proofErr w:type="spellStart"/>
      <w:r w:rsidRPr="00852FF5">
        <w:rPr>
          <w:i/>
          <w:iCs/>
          <w:sz w:val="20"/>
          <w:szCs w:val="20"/>
        </w:rPr>
        <w:t>julianday</w:t>
      </w:r>
      <w:proofErr w:type="spellEnd"/>
      <w:r w:rsidRPr="00852FF5">
        <w:rPr>
          <w:i/>
          <w:iCs/>
          <w:sz w:val="20"/>
          <w:szCs w:val="20"/>
        </w:rPr>
        <w:t>(</w:t>
      </w:r>
      <w:proofErr w:type="spellStart"/>
      <w:r w:rsidRPr="00852FF5">
        <w:rPr>
          <w:i/>
          <w:iCs/>
          <w:sz w:val="20"/>
          <w:szCs w:val="20"/>
        </w:rPr>
        <w:t>BL.Date_Out</w:t>
      </w:r>
      <w:proofErr w:type="spellEnd"/>
      <w:r w:rsidRPr="00852FF5">
        <w:rPr>
          <w:i/>
          <w:iCs/>
          <w:sz w:val="20"/>
          <w:szCs w:val="20"/>
        </w:rPr>
        <w:t>)</w:t>
      </w:r>
    </w:p>
    <w:p w14:paraId="09AEE03A" w14:textId="77777777" w:rsidR="00852FF5" w:rsidRPr="00852FF5" w:rsidRDefault="00852FF5" w:rsidP="00852FF5">
      <w:pPr>
        <w:spacing w:line="240" w:lineRule="auto"/>
        <w:rPr>
          <w:i/>
          <w:iCs/>
          <w:sz w:val="20"/>
          <w:szCs w:val="20"/>
        </w:rPr>
      </w:pPr>
      <w:r w:rsidRPr="00852FF5">
        <w:rPr>
          <w:i/>
          <w:iCs/>
          <w:sz w:val="20"/>
          <w:szCs w:val="20"/>
        </w:rPr>
        <w:t xml:space="preserve">        ELSE</w:t>
      </w:r>
    </w:p>
    <w:p w14:paraId="14DCCE24" w14:textId="77777777" w:rsidR="00852FF5" w:rsidRPr="00852FF5" w:rsidRDefault="00852FF5" w:rsidP="00852FF5">
      <w:pPr>
        <w:spacing w:line="240" w:lineRule="auto"/>
        <w:rPr>
          <w:i/>
          <w:iCs/>
          <w:sz w:val="20"/>
          <w:szCs w:val="20"/>
        </w:rPr>
      </w:pPr>
      <w:r w:rsidRPr="00852FF5">
        <w:rPr>
          <w:i/>
          <w:iCs/>
          <w:sz w:val="20"/>
          <w:szCs w:val="20"/>
        </w:rPr>
        <w:t xml:space="preserve">            </w:t>
      </w:r>
      <w:proofErr w:type="spellStart"/>
      <w:r w:rsidRPr="00852FF5">
        <w:rPr>
          <w:i/>
          <w:iCs/>
          <w:sz w:val="20"/>
          <w:szCs w:val="20"/>
        </w:rPr>
        <w:t>julianday</w:t>
      </w:r>
      <w:proofErr w:type="spellEnd"/>
      <w:r w:rsidRPr="00852FF5">
        <w:rPr>
          <w:i/>
          <w:iCs/>
          <w:sz w:val="20"/>
          <w:szCs w:val="20"/>
        </w:rPr>
        <w:t xml:space="preserve">('now') - </w:t>
      </w:r>
      <w:proofErr w:type="spellStart"/>
      <w:proofErr w:type="gramStart"/>
      <w:r w:rsidRPr="00852FF5">
        <w:rPr>
          <w:i/>
          <w:iCs/>
          <w:sz w:val="20"/>
          <w:szCs w:val="20"/>
        </w:rPr>
        <w:t>julianday</w:t>
      </w:r>
      <w:proofErr w:type="spellEnd"/>
      <w:r w:rsidRPr="00852FF5">
        <w:rPr>
          <w:i/>
          <w:iCs/>
          <w:sz w:val="20"/>
          <w:szCs w:val="20"/>
        </w:rPr>
        <w:t>(</w:t>
      </w:r>
      <w:proofErr w:type="spellStart"/>
      <w:proofErr w:type="gramEnd"/>
      <w:r w:rsidRPr="00852FF5">
        <w:rPr>
          <w:i/>
          <w:iCs/>
          <w:sz w:val="20"/>
          <w:szCs w:val="20"/>
        </w:rPr>
        <w:t>BL.Date_Out</w:t>
      </w:r>
      <w:proofErr w:type="spellEnd"/>
      <w:r w:rsidRPr="00852FF5">
        <w:rPr>
          <w:i/>
          <w:iCs/>
          <w:sz w:val="20"/>
          <w:szCs w:val="20"/>
        </w:rPr>
        <w:t>)</w:t>
      </w:r>
    </w:p>
    <w:p w14:paraId="75DCEFF9" w14:textId="77777777" w:rsidR="00852FF5" w:rsidRPr="00852FF5" w:rsidRDefault="00852FF5" w:rsidP="00852FF5">
      <w:pPr>
        <w:spacing w:line="240" w:lineRule="auto"/>
        <w:rPr>
          <w:i/>
          <w:iCs/>
          <w:sz w:val="20"/>
          <w:szCs w:val="20"/>
        </w:rPr>
      </w:pPr>
      <w:r w:rsidRPr="00852FF5">
        <w:rPr>
          <w:i/>
          <w:iCs/>
          <w:sz w:val="20"/>
          <w:szCs w:val="20"/>
        </w:rPr>
        <w:t xml:space="preserve">    END as </w:t>
      </w:r>
      <w:proofErr w:type="spellStart"/>
      <w:r w:rsidRPr="00852FF5">
        <w:rPr>
          <w:i/>
          <w:iCs/>
          <w:sz w:val="20"/>
          <w:szCs w:val="20"/>
        </w:rPr>
        <w:t>TotalDays</w:t>
      </w:r>
      <w:proofErr w:type="spellEnd"/>
      <w:r w:rsidRPr="00852FF5">
        <w:rPr>
          <w:i/>
          <w:iCs/>
          <w:sz w:val="20"/>
          <w:szCs w:val="20"/>
        </w:rPr>
        <w:t>,</w:t>
      </w:r>
    </w:p>
    <w:p w14:paraId="37EF2CCD" w14:textId="77777777" w:rsidR="00852FF5" w:rsidRPr="00852FF5" w:rsidRDefault="00852FF5" w:rsidP="00852FF5">
      <w:pPr>
        <w:spacing w:line="240" w:lineRule="auto"/>
        <w:rPr>
          <w:i/>
          <w:iCs/>
          <w:sz w:val="20"/>
          <w:szCs w:val="20"/>
        </w:rPr>
      </w:pPr>
      <w:r w:rsidRPr="00852FF5">
        <w:rPr>
          <w:i/>
          <w:iCs/>
          <w:sz w:val="20"/>
          <w:szCs w:val="20"/>
        </w:rPr>
        <w:t xml:space="preserve">    </w:t>
      </w:r>
      <w:proofErr w:type="spellStart"/>
      <w:proofErr w:type="gramStart"/>
      <w:r w:rsidRPr="00852FF5">
        <w:rPr>
          <w:i/>
          <w:iCs/>
          <w:sz w:val="20"/>
          <w:szCs w:val="20"/>
        </w:rPr>
        <w:t>B.Title</w:t>
      </w:r>
      <w:proofErr w:type="spellEnd"/>
      <w:proofErr w:type="gramEnd"/>
      <w:r w:rsidRPr="00852FF5">
        <w:rPr>
          <w:i/>
          <w:iCs/>
          <w:sz w:val="20"/>
          <w:szCs w:val="20"/>
        </w:rPr>
        <w:t xml:space="preserve"> as 'Book Title',</w:t>
      </w:r>
    </w:p>
    <w:p w14:paraId="6D968C5C" w14:textId="77777777" w:rsidR="00852FF5" w:rsidRPr="00852FF5" w:rsidRDefault="00852FF5" w:rsidP="00852FF5">
      <w:pPr>
        <w:spacing w:line="240" w:lineRule="auto"/>
        <w:rPr>
          <w:i/>
          <w:iCs/>
          <w:sz w:val="20"/>
          <w:szCs w:val="20"/>
        </w:rPr>
      </w:pPr>
      <w:r w:rsidRPr="00852FF5">
        <w:rPr>
          <w:i/>
          <w:iCs/>
          <w:sz w:val="20"/>
          <w:szCs w:val="20"/>
        </w:rPr>
        <w:t xml:space="preserve">    CASE </w:t>
      </w:r>
    </w:p>
    <w:p w14:paraId="4393A819" w14:textId="77777777" w:rsidR="00852FF5" w:rsidRPr="00852FF5" w:rsidRDefault="00852FF5" w:rsidP="00852FF5">
      <w:pPr>
        <w:spacing w:line="240" w:lineRule="auto"/>
        <w:rPr>
          <w:i/>
          <w:iCs/>
          <w:sz w:val="20"/>
          <w:szCs w:val="20"/>
        </w:rPr>
      </w:pPr>
      <w:r w:rsidRPr="00852FF5">
        <w:rPr>
          <w:i/>
          <w:iCs/>
          <w:sz w:val="20"/>
          <w:szCs w:val="20"/>
        </w:rPr>
        <w:t xml:space="preserve">        WHEN </w:t>
      </w:r>
      <w:proofErr w:type="spellStart"/>
      <w:proofErr w:type="gramStart"/>
      <w:r w:rsidRPr="00852FF5">
        <w:rPr>
          <w:i/>
          <w:iCs/>
          <w:sz w:val="20"/>
          <w:szCs w:val="20"/>
        </w:rPr>
        <w:t>BL.Returned</w:t>
      </w:r>
      <w:proofErr w:type="gramEnd"/>
      <w:r w:rsidRPr="00852FF5">
        <w:rPr>
          <w:i/>
          <w:iCs/>
          <w:sz w:val="20"/>
          <w:szCs w:val="20"/>
        </w:rPr>
        <w:t>_date</w:t>
      </w:r>
      <w:proofErr w:type="spellEnd"/>
      <w:r w:rsidRPr="00852FF5">
        <w:rPr>
          <w:i/>
          <w:iCs/>
          <w:sz w:val="20"/>
          <w:szCs w:val="20"/>
        </w:rPr>
        <w:t xml:space="preserve"> IS NOT NULL AND </w:t>
      </w:r>
      <w:proofErr w:type="spellStart"/>
      <w:r w:rsidRPr="00852FF5">
        <w:rPr>
          <w:i/>
          <w:iCs/>
          <w:sz w:val="20"/>
          <w:szCs w:val="20"/>
        </w:rPr>
        <w:t>BL.Returned_date</w:t>
      </w:r>
      <w:proofErr w:type="spellEnd"/>
      <w:r w:rsidRPr="00852FF5">
        <w:rPr>
          <w:i/>
          <w:iCs/>
          <w:sz w:val="20"/>
          <w:szCs w:val="20"/>
        </w:rPr>
        <w:t xml:space="preserve"> &gt; </w:t>
      </w:r>
      <w:proofErr w:type="spellStart"/>
      <w:r w:rsidRPr="00852FF5">
        <w:rPr>
          <w:i/>
          <w:iCs/>
          <w:sz w:val="20"/>
          <w:szCs w:val="20"/>
        </w:rPr>
        <w:t>BL.Due_Date</w:t>
      </w:r>
      <w:proofErr w:type="spellEnd"/>
      <w:r w:rsidRPr="00852FF5">
        <w:rPr>
          <w:i/>
          <w:iCs/>
          <w:sz w:val="20"/>
          <w:szCs w:val="20"/>
        </w:rPr>
        <w:t xml:space="preserve"> THEN</w:t>
      </w:r>
    </w:p>
    <w:p w14:paraId="12A49888" w14:textId="77777777" w:rsidR="00852FF5" w:rsidRPr="00852FF5" w:rsidRDefault="00852FF5" w:rsidP="00852FF5">
      <w:pPr>
        <w:spacing w:line="240" w:lineRule="auto"/>
        <w:rPr>
          <w:i/>
          <w:iCs/>
          <w:sz w:val="20"/>
          <w:szCs w:val="20"/>
        </w:rPr>
      </w:pPr>
      <w:r w:rsidRPr="00852FF5">
        <w:rPr>
          <w:i/>
          <w:iCs/>
          <w:sz w:val="20"/>
          <w:szCs w:val="20"/>
        </w:rPr>
        <w:t xml:space="preserve">            </w:t>
      </w:r>
      <w:proofErr w:type="spellStart"/>
      <w:proofErr w:type="gramStart"/>
      <w:r w:rsidRPr="00852FF5">
        <w:rPr>
          <w:i/>
          <w:iCs/>
          <w:sz w:val="20"/>
          <w:szCs w:val="20"/>
        </w:rPr>
        <w:t>julianday</w:t>
      </w:r>
      <w:proofErr w:type="spellEnd"/>
      <w:r w:rsidRPr="00852FF5">
        <w:rPr>
          <w:i/>
          <w:iCs/>
          <w:sz w:val="20"/>
          <w:szCs w:val="20"/>
        </w:rPr>
        <w:t>(</w:t>
      </w:r>
      <w:proofErr w:type="spellStart"/>
      <w:proofErr w:type="gramEnd"/>
      <w:r w:rsidRPr="00852FF5">
        <w:rPr>
          <w:i/>
          <w:iCs/>
          <w:sz w:val="20"/>
          <w:szCs w:val="20"/>
        </w:rPr>
        <w:t>BL.Returned_date</w:t>
      </w:r>
      <w:proofErr w:type="spellEnd"/>
      <w:r w:rsidRPr="00852FF5">
        <w:rPr>
          <w:i/>
          <w:iCs/>
          <w:sz w:val="20"/>
          <w:szCs w:val="20"/>
        </w:rPr>
        <w:t xml:space="preserve">) - </w:t>
      </w:r>
      <w:proofErr w:type="spellStart"/>
      <w:r w:rsidRPr="00852FF5">
        <w:rPr>
          <w:i/>
          <w:iCs/>
          <w:sz w:val="20"/>
          <w:szCs w:val="20"/>
        </w:rPr>
        <w:t>julianday</w:t>
      </w:r>
      <w:proofErr w:type="spellEnd"/>
      <w:r w:rsidRPr="00852FF5">
        <w:rPr>
          <w:i/>
          <w:iCs/>
          <w:sz w:val="20"/>
          <w:szCs w:val="20"/>
        </w:rPr>
        <w:t>(</w:t>
      </w:r>
      <w:proofErr w:type="spellStart"/>
      <w:r w:rsidRPr="00852FF5">
        <w:rPr>
          <w:i/>
          <w:iCs/>
          <w:sz w:val="20"/>
          <w:szCs w:val="20"/>
        </w:rPr>
        <w:t>BL.Due_Date</w:t>
      </w:r>
      <w:proofErr w:type="spellEnd"/>
      <w:r w:rsidRPr="00852FF5">
        <w:rPr>
          <w:i/>
          <w:iCs/>
          <w:sz w:val="20"/>
          <w:szCs w:val="20"/>
        </w:rPr>
        <w:t>)</w:t>
      </w:r>
    </w:p>
    <w:p w14:paraId="4F7C5DE4" w14:textId="77777777" w:rsidR="00852FF5" w:rsidRPr="00852FF5" w:rsidRDefault="00852FF5" w:rsidP="00852FF5">
      <w:pPr>
        <w:spacing w:line="240" w:lineRule="auto"/>
        <w:rPr>
          <w:i/>
          <w:iCs/>
          <w:sz w:val="20"/>
          <w:szCs w:val="20"/>
        </w:rPr>
      </w:pPr>
      <w:r w:rsidRPr="00852FF5">
        <w:rPr>
          <w:i/>
          <w:iCs/>
          <w:sz w:val="20"/>
          <w:szCs w:val="20"/>
        </w:rPr>
        <w:t xml:space="preserve">        WHEN </w:t>
      </w:r>
      <w:proofErr w:type="spellStart"/>
      <w:proofErr w:type="gramStart"/>
      <w:r w:rsidRPr="00852FF5">
        <w:rPr>
          <w:i/>
          <w:iCs/>
          <w:sz w:val="20"/>
          <w:szCs w:val="20"/>
        </w:rPr>
        <w:t>BL.Returned</w:t>
      </w:r>
      <w:proofErr w:type="gramEnd"/>
      <w:r w:rsidRPr="00852FF5">
        <w:rPr>
          <w:i/>
          <w:iCs/>
          <w:sz w:val="20"/>
          <w:szCs w:val="20"/>
        </w:rPr>
        <w:t>_date</w:t>
      </w:r>
      <w:proofErr w:type="spellEnd"/>
      <w:r w:rsidRPr="00852FF5">
        <w:rPr>
          <w:i/>
          <w:iCs/>
          <w:sz w:val="20"/>
          <w:szCs w:val="20"/>
        </w:rPr>
        <w:t xml:space="preserve"> IS NOT NULL AND </w:t>
      </w:r>
      <w:proofErr w:type="spellStart"/>
      <w:r w:rsidRPr="00852FF5">
        <w:rPr>
          <w:i/>
          <w:iCs/>
          <w:sz w:val="20"/>
          <w:szCs w:val="20"/>
        </w:rPr>
        <w:t>BL.Returned_date</w:t>
      </w:r>
      <w:proofErr w:type="spellEnd"/>
      <w:r w:rsidRPr="00852FF5">
        <w:rPr>
          <w:i/>
          <w:iCs/>
          <w:sz w:val="20"/>
          <w:szCs w:val="20"/>
        </w:rPr>
        <w:t xml:space="preserve"> &lt;= </w:t>
      </w:r>
      <w:proofErr w:type="spellStart"/>
      <w:r w:rsidRPr="00852FF5">
        <w:rPr>
          <w:i/>
          <w:iCs/>
          <w:sz w:val="20"/>
          <w:szCs w:val="20"/>
        </w:rPr>
        <w:t>BL.Due_Date</w:t>
      </w:r>
      <w:proofErr w:type="spellEnd"/>
      <w:r w:rsidRPr="00852FF5">
        <w:rPr>
          <w:i/>
          <w:iCs/>
          <w:sz w:val="20"/>
          <w:szCs w:val="20"/>
        </w:rPr>
        <w:t xml:space="preserve"> THEN</w:t>
      </w:r>
    </w:p>
    <w:p w14:paraId="712ACE6A" w14:textId="77777777" w:rsidR="00852FF5" w:rsidRPr="00852FF5" w:rsidRDefault="00852FF5" w:rsidP="00852FF5">
      <w:pPr>
        <w:spacing w:line="240" w:lineRule="auto"/>
        <w:rPr>
          <w:i/>
          <w:iCs/>
          <w:sz w:val="20"/>
          <w:szCs w:val="20"/>
        </w:rPr>
      </w:pPr>
      <w:r w:rsidRPr="00852FF5">
        <w:rPr>
          <w:i/>
          <w:iCs/>
          <w:sz w:val="20"/>
          <w:szCs w:val="20"/>
        </w:rPr>
        <w:t xml:space="preserve">            0</w:t>
      </w:r>
    </w:p>
    <w:p w14:paraId="123DA981" w14:textId="77777777" w:rsidR="00852FF5" w:rsidRPr="00852FF5" w:rsidRDefault="00852FF5" w:rsidP="00852FF5">
      <w:pPr>
        <w:spacing w:line="240" w:lineRule="auto"/>
        <w:rPr>
          <w:i/>
          <w:iCs/>
          <w:sz w:val="20"/>
          <w:szCs w:val="20"/>
        </w:rPr>
      </w:pPr>
      <w:r w:rsidRPr="00852FF5">
        <w:rPr>
          <w:i/>
          <w:iCs/>
          <w:sz w:val="20"/>
          <w:szCs w:val="20"/>
        </w:rPr>
        <w:t xml:space="preserve">        ELSE 0</w:t>
      </w:r>
    </w:p>
    <w:p w14:paraId="629C6A0A" w14:textId="77777777" w:rsidR="00852FF5" w:rsidRPr="00852FF5" w:rsidRDefault="00852FF5" w:rsidP="00852FF5">
      <w:pPr>
        <w:spacing w:line="240" w:lineRule="auto"/>
        <w:rPr>
          <w:i/>
          <w:iCs/>
          <w:sz w:val="20"/>
          <w:szCs w:val="20"/>
        </w:rPr>
      </w:pPr>
      <w:r w:rsidRPr="00852FF5">
        <w:rPr>
          <w:i/>
          <w:iCs/>
          <w:sz w:val="20"/>
          <w:szCs w:val="20"/>
        </w:rPr>
        <w:t xml:space="preserve">    END as </w:t>
      </w:r>
      <w:proofErr w:type="spellStart"/>
      <w:r w:rsidRPr="00852FF5">
        <w:rPr>
          <w:i/>
          <w:iCs/>
          <w:sz w:val="20"/>
          <w:szCs w:val="20"/>
        </w:rPr>
        <w:t>DaysLate</w:t>
      </w:r>
      <w:proofErr w:type="spellEnd"/>
      <w:r w:rsidRPr="00852FF5">
        <w:rPr>
          <w:i/>
          <w:iCs/>
          <w:sz w:val="20"/>
          <w:szCs w:val="20"/>
        </w:rPr>
        <w:t>,</w:t>
      </w:r>
    </w:p>
    <w:p w14:paraId="259CF9F8" w14:textId="77777777" w:rsidR="00852FF5" w:rsidRPr="00852FF5" w:rsidRDefault="00852FF5" w:rsidP="00852FF5">
      <w:pPr>
        <w:spacing w:line="240" w:lineRule="auto"/>
        <w:rPr>
          <w:i/>
          <w:iCs/>
          <w:sz w:val="20"/>
          <w:szCs w:val="20"/>
        </w:rPr>
      </w:pPr>
      <w:r w:rsidRPr="00852FF5">
        <w:rPr>
          <w:i/>
          <w:iCs/>
          <w:sz w:val="20"/>
          <w:szCs w:val="20"/>
        </w:rPr>
        <w:t xml:space="preserve">    </w:t>
      </w:r>
      <w:proofErr w:type="spellStart"/>
      <w:proofErr w:type="gramStart"/>
      <w:r w:rsidRPr="00852FF5">
        <w:rPr>
          <w:i/>
          <w:iCs/>
          <w:sz w:val="20"/>
          <w:szCs w:val="20"/>
        </w:rPr>
        <w:t>BL.Branch</w:t>
      </w:r>
      <w:proofErr w:type="gramEnd"/>
      <w:r w:rsidRPr="00852FF5">
        <w:rPr>
          <w:i/>
          <w:iCs/>
          <w:sz w:val="20"/>
          <w:szCs w:val="20"/>
        </w:rPr>
        <w:t>_Id</w:t>
      </w:r>
      <w:proofErr w:type="spellEnd"/>
      <w:r w:rsidRPr="00852FF5">
        <w:rPr>
          <w:i/>
          <w:iCs/>
          <w:sz w:val="20"/>
          <w:szCs w:val="20"/>
        </w:rPr>
        <w:t>,</w:t>
      </w:r>
    </w:p>
    <w:p w14:paraId="122E6DFF" w14:textId="77777777" w:rsidR="00852FF5" w:rsidRPr="00852FF5" w:rsidRDefault="00852FF5" w:rsidP="00852FF5">
      <w:pPr>
        <w:spacing w:line="240" w:lineRule="auto"/>
        <w:rPr>
          <w:i/>
          <w:iCs/>
          <w:sz w:val="20"/>
          <w:szCs w:val="20"/>
        </w:rPr>
      </w:pPr>
      <w:r w:rsidRPr="00852FF5">
        <w:rPr>
          <w:i/>
          <w:iCs/>
          <w:sz w:val="20"/>
          <w:szCs w:val="20"/>
        </w:rPr>
        <w:t xml:space="preserve">    CASE </w:t>
      </w:r>
    </w:p>
    <w:p w14:paraId="1A3E8D61" w14:textId="77777777" w:rsidR="00852FF5" w:rsidRPr="00852FF5" w:rsidRDefault="00852FF5" w:rsidP="00852FF5">
      <w:pPr>
        <w:spacing w:line="240" w:lineRule="auto"/>
        <w:rPr>
          <w:i/>
          <w:iCs/>
          <w:sz w:val="20"/>
          <w:szCs w:val="20"/>
        </w:rPr>
      </w:pPr>
      <w:r w:rsidRPr="00852FF5">
        <w:rPr>
          <w:i/>
          <w:iCs/>
          <w:sz w:val="20"/>
          <w:szCs w:val="20"/>
        </w:rPr>
        <w:t xml:space="preserve">        WHEN </w:t>
      </w:r>
      <w:proofErr w:type="spellStart"/>
      <w:proofErr w:type="gramStart"/>
      <w:r w:rsidRPr="00852FF5">
        <w:rPr>
          <w:i/>
          <w:iCs/>
          <w:sz w:val="20"/>
          <w:szCs w:val="20"/>
        </w:rPr>
        <w:t>BL.Returned</w:t>
      </w:r>
      <w:proofErr w:type="gramEnd"/>
      <w:r w:rsidRPr="00852FF5">
        <w:rPr>
          <w:i/>
          <w:iCs/>
          <w:sz w:val="20"/>
          <w:szCs w:val="20"/>
        </w:rPr>
        <w:t>_date</w:t>
      </w:r>
      <w:proofErr w:type="spellEnd"/>
      <w:r w:rsidRPr="00852FF5">
        <w:rPr>
          <w:i/>
          <w:iCs/>
          <w:sz w:val="20"/>
          <w:szCs w:val="20"/>
        </w:rPr>
        <w:t xml:space="preserve"> IS NOT NULL AND </w:t>
      </w:r>
      <w:proofErr w:type="spellStart"/>
      <w:r w:rsidRPr="00852FF5">
        <w:rPr>
          <w:i/>
          <w:iCs/>
          <w:sz w:val="20"/>
          <w:szCs w:val="20"/>
        </w:rPr>
        <w:t>BL.Returned_date</w:t>
      </w:r>
      <w:proofErr w:type="spellEnd"/>
      <w:r w:rsidRPr="00852FF5">
        <w:rPr>
          <w:i/>
          <w:iCs/>
          <w:sz w:val="20"/>
          <w:szCs w:val="20"/>
        </w:rPr>
        <w:t xml:space="preserve"> &gt; </w:t>
      </w:r>
      <w:proofErr w:type="spellStart"/>
      <w:r w:rsidRPr="00852FF5">
        <w:rPr>
          <w:i/>
          <w:iCs/>
          <w:sz w:val="20"/>
          <w:szCs w:val="20"/>
        </w:rPr>
        <w:t>BL.Due_Date</w:t>
      </w:r>
      <w:proofErr w:type="spellEnd"/>
      <w:r w:rsidRPr="00852FF5">
        <w:rPr>
          <w:i/>
          <w:iCs/>
          <w:sz w:val="20"/>
          <w:szCs w:val="20"/>
        </w:rPr>
        <w:t xml:space="preserve"> THEN</w:t>
      </w:r>
    </w:p>
    <w:p w14:paraId="6CC28F7D" w14:textId="77777777" w:rsidR="00852FF5" w:rsidRPr="00852FF5" w:rsidRDefault="00852FF5" w:rsidP="00852FF5">
      <w:pPr>
        <w:spacing w:line="240" w:lineRule="auto"/>
        <w:rPr>
          <w:i/>
          <w:iCs/>
          <w:sz w:val="20"/>
          <w:szCs w:val="20"/>
        </w:rPr>
      </w:pPr>
      <w:r w:rsidRPr="00852FF5">
        <w:rPr>
          <w:i/>
          <w:iCs/>
          <w:sz w:val="20"/>
          <w:szCs w:val="20"/>
        </w:rPr>
        <w:t xml:space="preserve">            (</w:t>
      </w:r>
      <w:proofErr w:type="spellStart"/>
      <w:proofErr w:type="gramStart"/>
      <w:r w:rsidRPr="00852FF5">
        <w:rPr>
          <w:i/>
          <w:iCs/>
          <w:sz w:val="20"/>
          <w:szCs w:val="20"/>
        </w:rPr>
        <w:t>julianday</w:t>
      </w:r>
      <w:proofErr w:type="spellEnd"/>
      <w:r w:rsidRPr="00852FF5">
        <w:rPr>
          <w:i/>
          <w:iCs/>
          <w:sz w:val="20"/>
          <w:szCs w:val="20"/>
        </w:rPr>
        <w:t>(</w:t>
      </w:r>
      <w:proofErr w:type="spellStart"/>
      <w:proofErr w:type="gramEnd"/>
      <w:r w:rsidRPr="00852FF5">
        <w:rPr>
          <w:i/>
          <w:iCs/>
          <w:sz w:val="20"/>
          <w:szCs w:val="20"/>
        </w:rPr>
        <w:t>BL.Returned_date</w:t>
      </w:r>
      <w:proofErr w:type="spellEnd"/>
      <w:r w:rsidRPr="00852FF5">
        <w:rPr>
          <w:i/>
          <w:iCs/>
          <w:sz w:val="20"/>
          <w:szCs w:val="20"/>
        </w:rPr>
        <w:t xml:space="preserve">) - </w:t>
      </w:r>
      <w:proofErr w:type="spellStart"/>
      <w:r w:rsidRPr="00852FF5">
        <w:rPr>
          <w:i/>
          <w:iCs/>
          <w:sz w:val="20"/>
          <w:szCs w:val="20"/>
        </w:rPr>
        <w:t>julianday</w:t>
      </w:r>
      <w:proofErr w:type="spellEnd"/>
      <w:r w:rsidRPr="00852FF5">
        <w:rPr>
          <w:i/>
          <w:iCs/>
          <w:sz w:val="20"/>
          <w:szCs w:val="20"/>
        </w:rPr>
        <w:t>(</w:t>
      </w:r>
      <w:proofErr w:type="spellStart"/>
      <w:r w:rsidRPr="00852FF5">
        <w:rPr>
          <w:i/>
          <w:iCs/>
          <w:sz w:val="20"/>
          <w:szCs w:val="20"/>
        </w:rPr>
        <w:t>BL.Due_Date</w:t>
      </w:r>
      <w:proofErr w:type="spellEnd"/>
      <w:r w:rsidRPr="00852FF5">
        <w:rPr>
          <w:i/>
          <w:iCs/>
          <w:sz w:val="20"/>
          <w:szCs w:val="20"/>
        </w:rPr>
        <w:t xml:space="preserve">)) * </w:t>
      </w:r>
      <w:proofErr w:type="spellStart"/>
      <w:r w:rsidRPr="00852FF5">
        <w:rPr>
          <w:i/>
          <w:iCs/>
          <w:sz w:val="20"/>
          <w:szCs w:val="20"/>
        </w:rPr>
        <w:t>LB.LateFee</w:t>
      </w:r>
      <w:proofErr w:type="spellEnd"/>
    </w:p>
    <w:p w14:paraId="7F0792A9" w14:textId="77777777" w:rsidR="00852FF5" w:rsidRPr="00852FF5" w:rsidRDefault="00852FF5" w:rsidP="00852FF5">
      <w:pPr>
        <w:spacing w:line="240" w:lineRule="auto"/>
        <w:rPr>
          <w:i/>
          <w:iCs/>
          <w:sz w:val="20"/>
          <w:szCs w:val="20"/>
        </w:rPr>
      </w:pPr>
      <w:r w:rsidRPr="00852FF5">
        <w:rPr>
          <w:i/>
          <w:iCs/>
          <w:sz w:val="20"/>
          <w:szCs w:val="20"/>
        </w:rPr>
        <w:t xml:space="preserve">        ELSE 0</w:t>
      </w:r>
    </w:p>
    <w:p w14:paraId="60925F18" w14:textId="77777777" w:rsidR="00852FF5" w:rsidRPr="00852FF5" w:rsidRDefault="00852FF5" w:rsidP="00852FF5">
      <w:pPr>
        <w:spacing w:line="240" w:lineRule="auto"/>
        <w:rPr>
          <w:i/>
          <w:iCs/>
          <w:sz w:val="20"/>
          <w:szCs w:val="20"/>
        </w:rPr>
      </w:pPr>
      <w:r w:rsidRPr="00852FF5">
        <w:rPr>
          <w:i/>
          <w:iCs/>
          <w:sz w:val="20"/>
          <w:szCs w:val="20"/>
        </w:rPr>
        <w:t xml:space="preserve">    END as </w:t>
      </w:r>
      <w:proofErr w:type="spellStart"/>
      <w:r w:rsidRPr="00852FF5">
        <w:rPr>
          <w:i/>
          <w:iCs/>
          <w:sz w:val="20"/>
          <w:szCs w:val="20"/>
        </w:rPr>
        <w:t>LateFeeBalance</w:t>
      </w:r>
      <w:proofErr w:type="spellEnd"/>
    </w:p>
    <w:p w14:paraId="6A5705BD" w14:textId="77777777" w:rsidR="00852FF5" w:rsidRPr="00852FF5" w:rsidRDefault="00852FF5" w:rsidP="00852FF5">
      <w:pPr>
        <w:spacing w:line="240" w:lineRule="auto"/>
        <w:rPr>
          <w:i/>
          <w:iCs/>
          <w:sz w:val="20"/>
          <w:szCs w:val="20"/>
        </w:rPr>
      </w:pPr>
      <w:r w:rsidRPr="00852FF5">
        <w:rPr>
          <w:i/>
          <w:iCs/>
          <w:sz w:val="20"/>
          <w:szCs w:val="20"/>
        </w:rPr>
        <w:t>FROM BOOK_LOANS BL</w:t>
      </w:r>
    </w:p>
    <w:p w14:paraId="278424B0" w14:textId="77777777" w:rsidR="00852FF5" w:rsidRPr="00852FF5" w:rsidRDefault="00852FF5" w:rsidP="00852FF5">
      <w:pPr>
        <w:spacing w:line="240" w:lineRule="auto"/>
        <w:rPr>
          <w:i/>
          <w:iCs/>
          <w:sz w:val="20"/>
          <w:szCs w:val="20"/>
        </w:rPr>
      </w:pPr>
      <w:r w:rsidRPr="00852FF5">
        <w:rPr>
          <w:i/>
          <w:iCs/>
          <w:sz w:val="20"/>
          <w:szCs w:val="20"/>
        </w:rPr>
        <w:t xml:space="preserve">JOIN BORROWER BR ON </w:t>
      </w:r>
      <w:proofErr w:type="spellStart"/>
      <w:proofErr w:type="gramStart"/>
      <w:r w:rsidRPr="00852FF5">
        <w:rPr>
          <w:i/>
          <w:iCs/>
          <w:sz w:val="20"/>
          <w:szCs w:val="20"/>
        </w:rPr>
        <w:t>BL.Card</w:t>
      </w:r>
      <w:proofErr w:type="gramEnd"/>
      <w:r w:rsidRPr="00852FF5">
        <w:rPr>
          <w:i/>
          <w:iCs/>
          <w:sz w:val="20"/>
          <w:szCs w:val="20"/>
        </w:rPr>
        <w:t>_No</w:t>
      </w:r>
      <w:proofErr w:type="spellEnd"/>
      <w:r w:rsidRPr="00852FF5">
        <w:rPr>
          <w:i/>
          <w:iCs/>
          <w:sz w:val="20"/>
          <w:szCs w:val="20"/>
        </w:rPr>
        <w:t xml:space="preserve"> = </w:t>
      </w:r>
      <w:proofErr w:type="spellStart"/>
      <w:r w:rsidRPr="00852FF5">
        <w:rPr>
          <w:i/>
          <w:iCs/>
          <w:sz w:val="20"/>
          <w:szCs w:val="20"/>
        </w:rPr>
        <w:t>BR.Card_No</w:t>
      </w:r>
      <w:proofErr w:type="spellEnd"/>
    </w:p>
    <w:p w14:paraId="1380458A" w14:textId="77777777" w:rsidR="00852FF5" w:rsidRPr="00852FF5" w:rsidRDefault="00852FF5" w:rsidP="00852FF5">
      <w:pPr>
        <w:spacing w:line="240" w:lineRule="auto"/>
        <w:rPr>
          <w:i/>
          <w:iCs/>
          <w:sz w:val="20"/>
          <w:szCs w:val="20"/>
        </w:rPr>
      </w:pPr>
      <w:r w:rsidRPr="00852FF5">
        <w:rPr>
          <w:i/>
          <w:iCs/>
          <w:sz w:val="20"/>
          <w:szCs w:val="20"/>
        </w:rPr>
        <w:t xml:space="preserve">JOIN BOOK B ON </w:t>
      </w:r>
      <w:proofErr w:type="spellStart"/>
      <w:proofErr w:type="gramStart"/>
      <w:r w:rsidRPr="00852FF5">
        <w:rPr>
          <w:i/>
          <w:iCs/>
          <w:sz w:val="20"/>
          <w:szCs w:val="20"/>
        </w:rPr>
        <w:t>BL.Book</w:t>
      </w:r>
      <w:proofErr w:type="gramEnd"/>
      <w:r w:rsidRPr="00852FF5">
        <w:rPr>
          <w:i/>
          <w:iCs/>
          <w:sz w:val="20"/>
          <w:szCs w:val="20"/>
        </w:rPr>
        <w:t>_Id</w:t>
      </w:r>
      <w:proofErr w:type="spellEnd"/>
      <w:r w:rsidRPr="00852FF5">
        <w:rPr>
          <w:i/>
          <w:iCs/>
          <w:sz w:val="20"/>
          <w:szCs w:val="20"/>
        </w:rPr>
        <w:t xml:space="preserve"> = </w:t>
      </w:r>
      <w:proofErr w:type="spellStart"/>
      <w:r w:rsidRPr="00852FF5">
        <w:rPr>
          <w:i/>
          <w:iCs/>
          <w:sz w:val="20"/>
          <w:szCs w:val="20"/>
        </w:rPr>
        <w:t>B.Book_Id</w:t>
      </w:r>
      <w:proofErr w:type="spellEnd"/>
    </w:p>
    <w:p w14:paraId="7EE29DCD" w14:textId="3AF86B31" w:rsidR="0044641F" w:rsidRPr="00852FF5" w:rsidRDefault="00852FF5" w:rsidP="00852FF5">
      <w:pPr>
        <w:spacing w:line="240" w:lineRule="auto"/>
        <w:rPr>
          <w:i/>
          <w:iCs/>
          <w:sz w:val="20"/>
          <w:szCs w:val="20"/>
        </w:rPr>
      </w:pPr>
      <w:r w:rsidRPr="00852FF5">
        <w:rPr>
          <w:i/>
          <w:iCs/>
          <w:sz w:val="20"/>
          <w:szCs w:val="20"/>
        </w:rPr>
        <w:t xml:space="preserve">JOIN LIBRARY_BRANCH LB ON </w:t>
      </w:r>
      <w:proofErr w:type="spellStart"/>
      <w:proofErr w:type="gramStart"/>
      <w:r w:rsidRPr="00852FF5">
        <w:rPr>
          <w:i/>
          <w:iCs/>
          <w:sz w:val="20"/>
          <w:szCs w:val="20"/>
        </w:rPr>
        <w:t>BL.Branch</w:t>
      </w:r>
      <w:proofErr w:type="gramEnd"/>
      <w:r w:rsidRPr="00852FF5">
        <w:rPr>
          <w:i/>
          <w:iCs/>
          <w:sz w:val="20"/>
          <w:szCs w:val="20"/>
        </w:rPr>
        <w:t>_Id</w:t>
      </w:r>
      <w:proofErr w:type="spellEnd"/>
      <w:r w:rsidRPr="00852FF5">
        <w:rPr>
          <w:i/>
          <w:iCs/>
          <w:sz w:val="20"/>
          <w:szCs w:val="20"/>
        </w:rPr>
        <w:t xml:space="preserve"> = </w:t>
      </w:r>
      <w:proofErr w:type="spellStart"/>
      <w:r w:rsidRPr="00852FF5">
        <w:rPr>
          <w:i/>
          <w:iCs/>
          <w:sz w:val="20"/>
          <w:szCs w:val="20"/>
        </w:rPr>
        <w:t>LB.Branch_Id</w:t>
      </w:r>
      <w:proofErr w:type="spellEnd"/>
      <w:r w:rsidRPr="00852FF5">
        <w:rPr>
          <w:i/>
          <w:iCs/>
          <w:sz w:val="20"/>
          <w:szCs w:val="20"/>
        </w:rPr>
        <w:t>;</w:t>
      </w:r>
    </w:p>
    <w:p w14:paraId="070FBB99" w14:textId="5A0FF479" w:rsidR="0044641F" w:rsidRPr="00284E52" w:rsidRDefault="0044641F" w:rsidP="0044641F">
      <w:r>
        <w:rPr>
          <w:noProof/>
        </w:rPr>
        <w:drawing>
          <wp:inline distT="0" distB="0" distL="0" distR="0" wp14:anchorId="32D829AD" wp14:editId="29C39E80">
            <wp:extent cx="6299200" cy="2344702"/>
            <wp:effectExtent l="0" t="0" r="0" b="5080"/>
            <wp:docPr id="100157244" name="Picture 3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57244" name="Picture 3" descr="A computer screen shot of a black screen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1253" cy="234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CC22E" w14:textId="77777777" w:rsidR="00852FF5" w:rsidRDefault="00852FF5" w:rsidP="0044641F">
      <w:pPr>
        <w:rPr>
          <w:b/>
          <w:bCs/>
        </w:rPr>
      </w:pPr>
    </w:p>
    <w:p w14:paraId="6C935A99" w14:textId="77777777" w:rsidR="00852FF5" w:rsidRDefault="00852FF5" w:rsidP="0044641F">
      <w:pPr>
        <w:rPr>
          <w:b/>
          <w:bCs/>
        </w:rPr>
      </w:pPr>
    </w:p>
    <w:p w14:paraId="019C96A8" w14:textId="16A25493" w:rsidR="0044641F" w:rsidRPr="00284E52" w:rsidRDefault="0044641F" w:rsidP="0044641F">
      <w:pPr>
        <w:rPr>
          <w:b/>
          <w:bCs/>
        </w:rPr>
      </w:pPr>
      <w:r w:rsidRPr="00284E52">
        <w:rPr>
          <w:b/>
          <w:bCs/>
        </w:rPr>
        <w:t>Results Verification</w:t>
      </w:r>
    </w:p>
    <w:p w14:paraId="6F4C55BD" w14:textId="77777777" w:rsidR="0044641F" w:rsidRPr="00284E52" w:rsidRDefault="0044641F" w:rsidP="0044641F">
      <w:pPr>
        <w:numPr>
          <w:ilvl w:val="0"/>
          <w:numId w:val="12"/>
        </w:numPr>
        <w:spacing w:line="240" w:lineRule="auto"/>
      </w:pPr>
      <w:r w:rsidRPr="00284E52">
        <w:t>Query 1</w:t>
      </w:r>
    </w:p>
    <w:p w14:paraId="5E822207" w14:textId="77777777" w:rsidR="0044641F" w:rsidRDefault="0044641F" w:rsidP="0044641F">
      <w:r>
        <w:rPr>
          <w:noProof/>
        </w:rPr>
        <w:drawing>
          <wp:inline distT="0" distB="0" distL="0" distR="0" wp14:anchorId="50A4675F" wp14:editId="2BA34D1B">
            <wp:extent cx="5943600" cy="2340610"/>
            <wp:effectExtent l="0" t="0" r="0" b="0"/>
            <wp:docPr id="2056685246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685246" name="Picture 4" descr="A screen 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0615A" w14:textId="77777777" w:rsidR="0044641F" w:rsidRDefault="0044641F" w:rsidP="0044641F"/>
    <w:p w14:paraId="361373B6" w14:textId="1C99F9C6" w:rsidR="0044641F" w:rsidRPr="00284E52" w:rsidRDefault="0044641F" w:rsidP="0044641F">
      <w:r>
        <w:t xml:space="preserve">2. </w:t>
      </w:r>
      <w:r w:rsidRPr="00284E52">
        <w:t>Query 2:</w:t>
      </w:r>
    </w:p>
    <w:p w14:paraId="5E5EA36C" w14:textId="4DC86A11" w:rsidR="0044641F" w:rsidRDefault="0044641F" w:rsidP="0044641F">
      <w:r>
        <w:rPr>
          <w:noProof/>
        </w:rPr>
        <w:drawing>
          <wp:inline distT="0" distB="0" distL="0" distR="0" wp14:anchorId="02B9F25B" wp14:editId="32933871">
            <wp:extent cx="8811124" cy="1144693"/>
            <wp:effectExtent l="0" t="0" r="3175" b="0"/>
            <wp:docPr id="1467381053" name="Picture 5" descr="A black rectangle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7381053" name="Picture 5" descr="A black rectangle with white 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866350" cy="1151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480EE" w14:textId="7ED122D4" w:rsidR="0044641F" w:rsidRPr="00284E52" w:rsidRDefault="0044641F" w:rsidP="0044641F">
      <w:r>
        <w:lastRenderedPageBreak/>
        <w:t xml:space="preserve">3. </w:t>
      </w:r>
      <w:r w:rsidRPr="00284E52">
        <w:t xml:space="preserve">Query </w:t>
      </w:r>
      <w:r w:rsidR="002B4609" w:rsidRPr="00284E52">
        <w:t>3:</w:t>
      </w:r>
      <w:r>
        <w:br/>
      </w:r>
      <w:r>
        <w:rPr>
          <w:noProof/>
        </w:rPr>
        <w:drawing>
          <wp:inline distT="0" distB="0" distL="0" distR="0" wp14:anchorId="54E92769" wp14:editId="0F99C841">
            <wp:extent cx="6610773" cy="2479040"/>
            <wp:effectExtent l="0" t="0" r="6350" b="0"/>
            <wp:docPr id="466067232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067232" name="Picture 6" descr="A screenshot of a computer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7494" cy="248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31397" w14:textId="77777777" w:rsidR="0044641F" w:rsidRDefault="0044641F" w:rsidP="0044641F"/>
    <w:p w14:paraId="10533544" w14:textId="77777777" w:rsidR="0044641F" w:rsidRPr="00D23154" w:rsidRDefault="0044641F" w:rsidP="0044641F">
      <w:pPr>
        <w:rPr>
          <w:b/>
          <w:bCs/>
        </w:rPr>
      </w:pPr>
      <w:r w:rsidRPr="00D23154">
        <w:rPr>
          <w:b/>
          <w:bCs/>
        </w:rPr>
        <w:t xml:space="preserve"> Action Output Response</w:t>
      </w:r>
    </w:p>
    <w:p w14:paraId="632F2806" w14:textId="77777777" w:rsidR="0044641F" w:rsidRPr="00D23154" w:rsidRDefault="0044641F" w:rsidP="0044641F">
      <w:pPr>
        <w:numPr>
          <w:ilvl w:val="0"/>
          <w:numId w:val="16"/>
        </w:numPr>
        <w:spacing w:line="240" w:lineRule="auto"/>
      </w:pPr>
      <w:r w:rsidRPr="00D23154">
        <w:t>Query 1: Successfully added Late column and updated 21 loan records</w:t>
      </w:r>
    </w:p>
    <w:p w14:paraId="231F6278" w14:textId="77777777" w:rsidR="0044641F" w:rsidRPr="00D23154" w:rsidRDefault="0044641F" w:rsidP="0044641F">
      <w:pPr>
        <w:numPr>
          <w:ilvl w:val="0"/>
          <w:numId w:val="16"/>
        </w:numPr>
        <w:spacing w:line="240" w:lineRule="auto"/>
      </w:pPr>
      <w:r w:rsidRPr="00D23154">
        <w:t xml:space="preserve">Query 2: Successfully added </w:t>
      </w:r>
      <w:proofErr w:type="spellStart"/>
      <w:r w:rsidRPr="00D23154">
        <w:t>LateFee</w:t>
      </w:r>
      <w:proofErr w:type="spellEnd"/>
      <w:r w:rsidRPr="00D23154">
        <w:t xml:space="preserve"> column and updated 5 branch records</w:t>
      </w:r>
    </w:p>
    <w:p w14:paraId="06116BD7" w14:textId="77777777" w:rsidR="0044641F" w:rsidRPr="00D23154" w:rsidRDefault="0044641F" w:rsidP="0044641F">
      <w:pPr>
        <w:numPr>
          <w:ilvl w:val="0"/>
          <w:numId w:val="16"/>
        </w:numPr>
        <w:spacing w:line="240" w:lineRule="auto"/>
      </w:pPr>
      <w:r w:rsidRPr="00D23154">
        <w:t xml:space="preserve">Query 3: Successfully created view </w:t>
      </w:r>
      <w:proofErr w:type="spellStart"/>
      <w:r w:rsidRPr="00D23154">
        <w:t>vBookLoanInfo</w:t>
      </w:r>
      <w:proofErr w:type="spellEnd"/>
    </w:p>
    <w:p w14:paraId="6562CD34" w14:textId="77777777" w:rsidR="0044641F" w:rsidRDefault="0044641F" w:rsidP="0044641F">
      <w:pPr>
        <w:numPr>
          <w:ilvl w:val="0"/>
          <w:numId w:val="16"/>
        </w:numPr>
        <w:spacing w:line="240" w:lineRule="auto"/>
      </w:pPr>
      <w:r w:rsidRPr="00D23154">
        <w:t>View Query Result: 21 rows returned</w:t>
      </w:r>
    </w:p>
    <w:p w14:paraId="6F0CC84E" w14:textId="2F768408" w:rsidR="007F0E88" w:rsidRDefault="007F0E88"/>
    <w:p w14:paraId="22B54FA2" w14:textId="77777777" w:rsidR="00E06FDE" w:rsidRDefault="00E06FDE">
      <w:pPr>
        <w:pStyle w:val="Heading1"/>
        <w:rPr>
          <w:rFonts w:eastAsiaTheme="minorHAnsi"/>
          <w:kern w:val="2"/>
          <w:lang w:eastAsia="en-US"/>
          <w14:ligatures w14:val="standardContextual"/>
        </w:rPr>
      </w:pPr>
    </w:p>
    <w:p w14:paraId="04F87729" w14:textId="77777777" w:rsidR="00E06FDE" w:rsidRDefault="00E06FDE">
      <w:pPr>
        <w:pStyle w:val="Heading1"/>
        <w:rPr>
          <w:rFonts w:eastAsiaTheme="minorHAnsi"/>
          <w:kern w:val="2"/>
          <w:lang w:eastAsia="en-US"/>
          <w14:ligatures w14:val="standardContextual"/>
        </w:rPr>
      </w:pPr>
    </w:p>
    <w:p w14:paraId="5D641023" w14:textId="77777777" w:rsidR="00E06FDE" w:rsidRDefault="00E06FDE">
      <w:pPr>
        <w:pStyle w:val="Heading1"/>
        <w:rPr>
          <w:rFonts w:eastAsiaTheme="minorHAnsi"/>
          <w:kern w:val="2"/>
          <w:lang w:eastAsia="en-US"/>
          <w14:ligatures w14:val="standardContextual"/>
        </w:rPr>
      </w:pPr>
    </w:p>
    <w:p w14:paraId="483D0C5D" w14:textId="77777777" w:rsidR="00E06FDE" w:rsidRDefault="00E06FDE">
      <w:pPr>
        <w:pStyle w:val="Heading1"/>
        <w:rPr>
          <w:rFonts w:eastAsiaTheme="minorHAnsi"/>
          <w:kern w:val="2"/>
          <w:lang w:eastAsia="en-US"/>
          <w14:ligatures w14:val="standardContextual"/>
        </w:rPr>
      </w:pPr>
    </w:p>
    <w:p w14:paraId="2BCDD94E" w14:textId="77777777" w:rsidR="00E06FDE" w:rsidRDefault="00E06FDE">
      <w:pPr>
        <w:pStyle w:val="Heading1"/>
        <w:rPr>
          <w:rFonts w:eastAsiaTheme="minorHAnsi"/>
          <w:kern w:val="2"/>
          <w:lang w:eastAsia="en-US"/>
          <w14:ligatures w14:val="standardContextual"/>
        </w:rPr>
      </w:pPr>
    </w:p>
    <w:p w14:paraId="5CCF6D33" w14:textId="77777777" w:rsidR="00E06FDE" w:rsidRDefault="00E06FDE">
      <w:pPr>
        <w:pStyle w:val="Heading1"/>
        <w:rPr>
          <w:rFonts w:eastAsiaTheme="minorHAnsi"/>
          <w:kern w:val="2"/>
          <w:lang w:eastAsia="en-US"/>
          <w14:ligatures w14:val="standardContextual"/>
        </w:rPr>
      </w:pPr>
    </w:p>
    <w:p w14:paraId="4E86E074" w14:textId="77777777" w:rsidR="00E06FDE" w:rsidRDefault="00E06FDE">
      <w:pPr>
        <w:pStyle w:val="Heading1"/>
        <w:rPr>
          <w:rFonts w:eastAsiaTheme="minorHAnsi"/>
          <w:kern w:val="2"/>
          <w:lang w:eastAsia="en-US"/>
          <w14:ligatures w14:val="standardContextual"/>
        </w:rPr>
      </w:pPr>
    </w:p>
    <w:p w14:paraId="13DF770C" w14:textId="77777777" w:rsidR="00E06FDE" w:rsidRPr="00E06FDE" w:rsidRDefault="00E06FDE" w:rsidP="00E06FDE">
      <w:pPr>
        <w:rPr>
          <w:lang w:eastAsia="en-US"/>
        </w:rPr>
      </w:pPr>
    </w:p>
    <w:p w14:paraId="4F6644A3" w14:textId="77777777" w:rsidR="00E06FDE" w:rsidRDefault="00E06FDE">
      <w:pPr>
        <w:pStyle w:val="Heading1"/>
        <w:rPr>
          <w:rFonts w:eastAsiaTheme="minorHAnsi"/>
          <w:kern w:val="2"/>
          <w:lang w:eastAsia="en-US"/>
          <w14:ligatures w14:val="standardContextual"/>
        </w:rPr>
      </w:pPr>
    </w:p>
    <w:p w14:paraId="586D3A44" w14:textId="275DAA98" w:rsidR="007F0E88" w:rsidRDefault="0044641F">
      <w:pPr>
        <w:pStyle w:val="Heading1"/>
      </w:pPr>
      <w:bookmarkStart w:id="1" w:name="_Toc184111916"/>
      <w:r w:rsidRPr="0044641F">
        <w:rPr>
          <w:rFonts w:eastAsiaTheme="minorHAnsi"/>
          <w:kern w:val="2"/>
          <w:lang w:eastAsia="en-US"/>
          <w14:ligatures w14:val="standardContextual"/>
        </w:rPr>
        <w:t>Task 2: GUI Implementation</w:t>
      </w:r>
      <w:bookmarkEnd w:id="1"/>
    </w:p>
    <w:p w14:paraId="135D5A2E" w14:textId="77777777" w:rsidR="0044641F" w:rsidRDefault="0044641F" w:rsidP="0044641F">
      <w:pPr>
        <w:pStyle w:val="ListParagraph"/>
        <w:numPr>
          <w:ilvl w:val="0"/>
          <w:numId w:val="17"/>
        </w:numPr>
        <w:spacing w:line="240" w:lineRule="auto"/>
        <w:rPr>
          <w:b/>
          <w:bCs/>
        </w:rPr>
      </w:pPr>
      <w:r w:rsidRPr="003F428A">
        <w:rPr>
          <w:b/>
          <w:bCs/>
        </w:rPr>
        <w:t xml:space="preserve">Book Checkout Feature </w:t>
      </w:r>
    </w:p>
    <w:p w14:paraId="21DB89F4" w14:textId="66D68B00" w:rsidR="0044641F" w:rsidRDefault="0044641F" w:rsidP="0044641F">
      <w:pPr>
        <w:pStyle w:val="ListParagraph"/>
        <w:spacing w:line="240" w:lineRule="auto"/>
      </w:pPr>
      <w:r w:rsidRPr="003F428A">
        <w:t>Purpose: Allows one to check out books to borrowers, with automatic copy count</w:t>
      </w:r>
      <w:r>
        <w:t xml:space="preserve"> </w:t>
      </w:r>
      <w:r w:rsidRPr="003F428A">
        <w:t>updates.</w:t>
      </w:r>
    </w:p>
    <w:p w14:paraId="343EC6CE" w14:textId="77777777" w:rsidR="0044641F" w:rsidRPr="003F428A" w:rsidRDefault="0044641F" w:rsidP="0044641F">
      <w:pPr>
        <w:pStyle w:val="ListParagraph"/>
        <w:spacing w:line="240" w:lineRule="auto"/>
      </w:pPr>
    </w:p>
    <w:p w14:paraId="7E481999" w14:textId="77777777" w:rsidR="0044641F" w:rsidRPr="003F428A" w:rsidRDefault="0044641F" w:rsidP="0044641F">
      <w:pPr>
        <w:pStyle w:val="ListParagraph"/>
      </w:pPr>
      <w:r w:rsidRPr="003F428A">
        <w:t xml:space="preserve">Implementation: </w:t>
      </w:r>
    </w:p>
    <w:p w14:paraId="2F0AF91F" w14:textId="77777777" w:rsidR="0044641F" w:rsidRPr="003F428A" w:rsidRDefault="0044641F" w:rsidP="0044641F">
      <w:pPr>
        <w:pStyle w:val="ListParagraph"/>
      </w:pPr>
      <w:r w:rsidRPr="003F428A">
        <w:t xml:space="preserve">- Input fields for Book ID, Branch ID, and Card Number </w:t>
      </w:r>
    </w:p>
    <w:p w14:paraId="5303DB86" w14:textId="77777777" w:rsidR="0044641F" w:rsidRPr="003F428A" w:rsidRDefault="0044641F" w:rsidP="0044641F">
      <w:pPr>
        <w:pStyle w:val="ListParagraph"/>
      </w:pPr>
      <w:r w:rsidRPr="003F428A">
        <w:t xml:space="preserve">- Validates available copies before checkout </w:t>
      </w:r>
    </w:p>
    <w:p w14:paraId="56098589" w14:textId="77777777" w:rsidR="0044641F" w:rsidRPr="003F428A" w:rsidRDefault="0044641F" w:rsidP="0044641F">
      <w:pPr>
        <w:pStyle w:val="ListParagraph"/>
      </w:pPr>
      <w:r w:rsidRPr="003F428A">
        <w:t>- Updates book copies automatically through database trigger</w:t>
      </w:r>
    </w:p>
    <w:p w14:paraId="4654BB26" w14:textId="77777777" w:rsidR="0044641F" w:rsidRDefault="0044641F" w:rsidP="0044641F">
      <w:pPr>
        <w:pStyle w:val="ListParagraph"/>
      </w:pPr>
      <w:r w:rsidRPr="003F428A">
        <w:t xml:space="preserve"> - Shows confirmation message upon successful checkout</w:t>
      </w:r>
    </w:p>
    <w:p w14:paraId="3B9C8D9A" w14:textId="77777777" w:rsidR="0044641F" w:rsidRDefault="0044641F" w:rsidP="0044641F">
      <w:pPr>
        <w:pStyle w:val="ListParagraph"/>
      </w:pPr>
      <w:r>
        <w:rPr>
          <w:noProof/>
        </w:rPr>
        <w:drawing>
          <wp:inline distT="0" distB="0" distL="0" distR="0" wp14:anchorId="4E2884CD" wp14:editId="037B796E">
            <wp:extent cx="5943600" cy="4130040"/>
            <wp:effectExtent l="0" t="0" r="0" b="0"/>
            <wp:docPr id="43471032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710325" name="Picture 7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11CE4" w14:textId="77777777" w:rsidR="0044641F" w:rsidRDefault="0044641F" w:rsidP="0044641F">
      <w:pPr>
        <w:pStyle w:val="ListParagraph"/>
      </w:pPr>
    </w:p>
    <w:p w14:paraId="5FEE4FC3" w14:textId="77777777" w:rsidR="0044641F" w:rsidRDefault="0044641F" w:rsidP="0044641F">
      <w:pPr>
        <w:pStyle w:val="ListParagraph"/>
      </w:pPr>
    </w:p>
    <w:p w14:paraId="3ACDA044" w14:textId="77777777" w:rsidR="0044641F" w:rsidRPr="003F428A" w:rsidRDefault="0044641F" w:rsidP="0044641F">
      <w:pPr>
        <w:pStyle w:val="ListParagraph"/>
      </w:pPr>
    </w:p>
    <w:p w14:paraId="7D8A3122" w14:textId="77777777" w:rsidR="0044641F" w:rsidRPr="003F428A" w:rsidRDefault="0044641F" w:rsidP="0044641F">
      <w:pPr>
        <w:rPr>
          <w:b/>
          <w:bCs/>
        </w:rPr>
      </w:pPr>
      <w:r w:rsidRPr="003F428A">
        <w:rPr>
          <w:b/>
          <w:bCs/>
        </w:rPr>
        <w:t>2. New Borrower Registration</w:t>
      </w:r>
    </w:p>
    <w:p w14:paraId="398BDCCA" w14:textId="77777777" w:rsidR="0044641F" w:rsidRDefault="0044641F" w:rsidP="0044641F">
      <w:r>
        <w:t>Purpose: Adds new borrowers to the system with automatic Card Number assignment.</w:t>
      </w:r>
    </w:p>
    <w:p w14:paraId="45A1F98A" w14:textId="77777777" w:rsidR="0044641F" w:rsidRDefault="0044641F" w:rsidP="0044641F"/>
    <w:p w14:paraId="71EEF9E6" w14:textId="77777777" w:rsidR="0044641F" w:rsidRDefault="0044641F" w:rsidP="0044641F">
      <w:r>
        <w:t>Implementation:</w:t>
      </w:r>
    </w:p>
    <w:p w14:paraId="77F5D36E" w14:textId="77777777" w:rsidR="0044641F" w:rsidRDefault="0044641F" w:rsidP="0044641F">
      <w:r>
        <w:t>- Input fields for Name, Address, and Phone</w:t>
      </w:r>
    </w:p>
    <w:p w14:paraId="2CBD0BF0" w14:textId="77777777" w:rsidR="0044641F" w:rsidRDefault="0044641F" w:rsidP="0044641F">
      <w:r>
        <w:t>- Automatically generates unique Card Number</w:t>
      </w:r>
    </w:p>
    <w:p w14:paraId="6B7FBC18" w14:textId="77777777" w:rsidR="0044641F" w:rsidRDefault="0044641F" w:rsidP="0044641F">
      <w:r>
        <w:t>- Displays assigned Card Number upon successful registration</w:t>
      </w:r>
    </w:p>
    <w:p w14:paraId="1E5FD09E" w14:textId="77777777" w:rsidR="0044641F" w:rsidRDefault="0044641F" w:rsidP="0044641F">
      <w:r>
        <w:t>- Clear form inputs after successful addition</w:t>
      </w:r>
    </w:p>
    <w:p w14:paraId="5CD30674" w14:textId="77777777" w:rsidR="0044641F" w:rsidRDefault="0044641F" w:rsidP="0044641F"/>
    <w:p w14:paraId="26AB6DCE" w14:textId="77777777" w:rsidR="0044641F" w:rsidRDefault="0044641F" w:rsidP="0044641F">
      <w:r>
        <w:rPr>
          <w:noProof/>
        </w:rPr>
        <w:drawing>
          <wp:inline distT="0" distB="0" distL="0" distR="0" wp14:anchorId="32EE12FB" wp14:editId="725AEC7D">
            <wp:extent cx="5943600" cy="4168775"/>
            <wp:effectExtent l="0" t="0" r="0" b="0"/>
            <wp:docPr id="2046682472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682472" name="Picture 8" descr="A screenshot of a computer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A02D43" w14:textId="77777777" w:rsidR="0044641F" w:rsidRDefault="0044641F" w:rsidP="0044641F"/>
    <w:p w14:paraId="132DCE90" w14:textId="77777777" w:rsidR="00BD79F2" w:rsidRDefault="00BD79F2" w:rsidP="0044641F"/>
    <w:p w14:paraId="30F52A60" w14:textId="77777777" w:rsidR="0044641F" w:rsidRPr="003F428A" w:rsidRDefault="0044641F" w:rsidP="0044641F">
      <w:pPr>
        <w:rPr>
          <w:b/>
          <w:bCs/>
        </w:rPr>
      </w:pPr>
      <w:r w:rsidRPr="003F428A">
        <w:rPr>
          <w:b/>
          <w:bCs/>
        </w:rPr>
        <w:t>3. Add New Book Feature</w:t>
      </w:r>
    </w:p>
    <w:p w14:paraId="48675FD8" w14:textId="77777777" w:rsidR="0044641F" w:rsidRDefault="0044641F" w:rsidP="0044641F">
      <w:r>
        <w:t>Purpose: Adds new books to all library branches with automatic copy distribution.</w:t>
      </w:r>
    </w:p>
    <w:p w14:paraId="40D4B96F" w14:textId="77777777" w:rsidR="0044641F" w:rsidRDefault="0044641F" w:rsidP="0044641F"/>
    <w:p w14:paraId="3BDABA9B" w14:textId="77777777" w:rsidR="0044641F" w:rsidRDefault="0044641F" w:rsidP="0044641F">
      <w:r>
        <w:t>Implementation:</w:t>
      </w:r>
    </w:p>
    <w:p w14:paraId="513599A2" w14:textId="77777777" w:rsidR="0044641F" w:rsidRDefault="0044641F" w:rsidP="0044641F">
      <w:r>
        <w:t>- Input fields for Title and Author</w:t>
      </w:r>
    </w:p>
    <w:p w14:paraId="1053C714" w14:textId="77777777" w:rsidR="0044641F" w:rsidRDefault="0044641F" w:rsidP="0044641F">
      <w:r>
        <w:t>- Dropdown menu for existing Publishers</w:t>
      </w:r>
    </w:p>
    <w:p w14:paraId="7908FAF7" w14:textId="77777777" w:rsidR="0044641F" w:rsidRDefault="0044641F" w:rsidP="0044641F">
      <w:r>
        <w:t>- Automatically adds 5 copies to each branch</w:t>
      </w:r>
    </w:p>
    <w:p w14:paraId="6890D87A" w14:textId="77777777" w:rsidR="0044641F" w:rsidRDefault="0044641F" w:rsidP="0044641F">
      <w:r>
        <w:t xml:space="preserve">- Handles </w:t>
      </w:r>
      <w:proofErr w:type="spellStart"/>
      <w:r>
        <w:t>Book_Id</w:t>
      </w:r>
      <w:proofErr w:type="spellEnd"/>
      <w:r>
        <w:t xml:space="preserve"> assignment automatically</w:t>
      </w:r>
    </w:p>
    <w:p w14:paraId="17CDBF2D" w14:textId="77777777" w:rsidR="0044641F" w:rsidRDefault="0044641F" w:rsidP="0044641F">
      <w:r>
        <w:t>- Shows confirmation of successful addition</w:t>
      </w:r>
    </w:p>
    <w:p w14:paraId="4B2BE8AE" w14:textId="77777777" w:rsidR="0044641F" w:rsidRDefault="0044641F" w:rsidP="0044641F"/>
    <w:p w14:paraId="46AF0A91" w14:textId="06F7E6EF" w:rsidR="0044641F" w:rsidRDefault="0044641F" w:rsidP="00E06FDE">
      <w:r>
        <w:rPr>
          <w:noProof/>
        </w:rPr>
        <w:drawing>
          <wp:inline distT="0" distB="0" distL="0" distR="0" wp14:anchorId="252F784A" wp14:editId="2926728B">
            <wp:extent cx="5943600" cy="4170680"/>
            <wp:effectExtent l="0" t="0" r="0" b="0"/>
            <wp:docPr id="145498548" name="Picture 9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98548" name="Picture 9" descr="A computer screen shot of a computer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0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5419B" w14:textId="48DE4D55" w:rsidR="0044641F" w:rsidRPr="00355065" w:rsidRDefault="0044641F" w:rsidP="00E06FDE">
      <w:pPr>
        <w:ind w:firstLine="0"/>
        <w:rPr>
          <w:b/>
          <w:bCs/>
        </w:rPr>
      </w:pPr>
      <w:r w:rsidRPr="00355065">
        <w:rPr>
          <w:b/>
          <w:bCs/>
        </w:rPr>
        <w:lastRenderedPageBreak/>
        <w:t>4. View Copies Feature</w:t>
      </w:r>
    </w:p>
    <w:p w14:paraId="4A22A47C" w14:textId="77777777" w:rsidR="0044641F" w:rsidRDefault="0044641F" w:rsidP="0044641F">
      <w:r>
        <w:t>Purpose: Displays the number of copies available and loaned out for any book across all branches.</w:t>
      </w:r>
    </w:p>
    <w:p w14:paraId="2E0D0656" w14:textId="77777777" w:rsidR="0044641F" w:rsidRDefault="0044641F" w:rsidP="0044641F">
      <w:r>
        <w:t>Implementation:</w:t>
      </w:r>
    </w:p>
    <w:p w14:paraId="44B8CA30" w14:textId="77777777" w:rsidR="0044641F" w:rsidRDefault="0044641F" w:rsidP="0044641F">
      <w:r>
        <w:t xml:space="preserve">- Search by book title </w:t>
      </w:r>
    </w:p>
    <w:p w14:paraId="00316F14" w14:textId="77777777" w:rsidR="0044641F" w:rsidRDefault="0044641F" w:rsidP="0044641F">
      <w:r>
        <w:t>- Results table shows:</w:t>
      </w:r>
    </w:p>
    <w:p w14:paraId="037F0B5D" w14:textId="77777777" w:rsidR="0044641F" w:rsidRDefault="0044641F" w:rsidP="0044641F">
      <w:r>
        <w:t xml:space="preserve">  - Branch Name</w:t>
      </w:r>
    </w:p>
    <w:p w14:paraId="3BE3B1FF" w14:textId="77777777" w:rsidR="0044641F" w:rsidRDefault="0044641F" w:rsidP="0044641F">
      <w:r>
        <w:t xml:space="preserve">  - Total Copies</w:t>
      </w:r>
    </w:p>
    <w:p w14:paraId="2930693A" w14:textId="77777777" w:rsidR="0044641F" w:rsidRDefault="0044641F" w:rsidP="0044641F">
      <w:r>
        <w:t xml:space="preserve">  - Copies Currently Loaned</w:t>
      </w:r>
    </w:p>
    <w:p w14:paraId="4141A4BF" w14:textId="77777777" w:rsidR="0044641F" w:rsidRDefault="0044641F" w:rsidP="0044641F">
      <w:r>
        <w:rPr>
          <w:noProof/>
        </w:rPr>
        <w:drawing>
          <wp:inline distT="0" distB="0" distL="0" distR="0" wp14:anchorId="43051929" wp14:editId="35A30B7E">
            <wp:extent cx="5031897" cy="3537917"/>
            <wp:effectExtent l="0" t="0" r="0" b="1905"/>
            <wp:docPr id="1739394201" name="Picture 10" descr="A screenshot of a library management syste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394201" name="Picture 10" descr="A screenshot of a library management system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1897" cy="3537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5A0297" w14:textId="77777777" w:rsidR="0044641F" w:rsidRDefault="0044641F" w:rsidP="0044641F"/>
    <w:p w14:paraId="32FEF479" w14:textId="77777777" w:rsidR="007907B3" w:rsidRDefault="007907B3" w:rsidP="00E06FDE">
      <w:pPr>
        <w:ind w:firstLine="0"/>
        <w:rPr>
          <w:b/>
          <w:bCs/>
        </w:rPr>
      </w:pPr>
    </w:p>
    <w:p w14:paraId="2E220E1C" w14:textId="7207DEE5" w:rsidR="0044641F" w:rsidRPr="00355065" w:rsidRDefault="0044641F" w:rsidP="0044641F">
      <w:pPr>
        <w:rPr>
          <w:b/>
          <w:bCs/>
        </w:rPr>
      </w:pPr>
      <w:r w:rsidRPr="00355065">
        <w:rPr>
          <w:b/>
          <w:bCs/>
        </w:rPr>
        <w:t xml:space="preserve"> 5. Late Returns Search Feature</w:t>
      </w:r>
    </w:p>
    <w:p w14:paraId="42BE50F1" w14:textId="29610070" w:rsidR="0044641F" w:rsidRDefault="0044641F" w:rsidP="00371217">
      <w:r>
        <w:t>Purpose: Tracks late book returns within a specified date range.</w:t>
      </w:r>
    </w:p>
    <w:p w14:paraId="739B97EA" w14:textId="77777777" w:rsidR="00371217" w:rsidRDefault="00371217" w:rsidP="00371217"/>
    <w:p w14:paraId="1A33FACE" w14:textId="77777777" w:rsidR="0044641F" w:rsidRDefault="0044641F" w:rsidP="0044641F">
      <w:r>
        <w:t>Implementation:</w:t>
      </w:r>
    </w:p>
    <w:p w14:paraId="57296EBA" w14:textId="77777777" w:rsidR="0044641F" w:rsidRDefault="0044641F" w:rsidP="0044641F">
      <w:r>
        <w:t>- Date range selection (YYYY-MM-DD format)</w:t>
      </w:r>
    </w:p>
    <w:p w14:paraId="6B89B0C1" w14:textId="77777777" w:rsidR="0044641F" w:rsidRDefault="0044641F" w:rsidP="0044641F">
      <w:r>
        <w:t>- Results display:</w:t>
      </w:r>
    </w:p>
    <w:p w14:paraId="1C4EDE7E" w14:textId="77777777" w:rsidR="0044641F" w:rsidRDefault="0044641F" w:rsidP="0044641F">
      <w:r>
        <w:t xml:space="preserve">  - Book Title</w:t>
      </w:r>
    </w:p>
    <w:p w14:paraId="18BA3D5A" w14:textId="77777777" w:rsidR="0044641F" w:rsidRDefault="0044641F" w:rsidP="0044641F">
      <w:r>
        <w:t xml:space="preserve">  - Borrower Name</w:t>
      </w:r>
    </w:p>
    <w:p w14:paraId="3BD0544D" w14:textId="77777777" w:rsidR="0044641F" w:rsidRDefault="0044641F" w:rsidP="0044641F">
      <w:r>
        <w:t xml:space="preserve">  - Due Date</w:t>
      </w:r>
    </w:p>
    <w:p w14:paraId="423EE710" w14:textId="77777777" w:rsidR="0044641F" w:rsidRDefault="0044641F" w:rsidP="0044641F">
      <w:r>
        <w:t xml:space="preserve">  - Return Date</w:t>
      </w:r>
    </w:p>
    <w:p w14:paraId="7FCCFC47" w14:textId="5F5A3397" w:rsidR="0044641F" w:rsidRDefault="0044641F" w:rsidP="00BD79F2">
      <w:r>
        <w:t xml:space="preserve">  - Days Late calculation</w:t>
      </w:r>
    </w:p>
    <w:p w14:paraId="72AC0BBE" w14:textId="1DBCCFC6" w:rsidR="0044641F" w:rsidRPr="007907B3" w:rsidRDefault="0044641F" w:rsidP="007907B3">
      <w:r>
        <w:rPr>
          <w:noProof/>
        </w:rPr>
        <w:drawing>
          <wp:inline distT="0" distB="0" distL="0" distR="0" wp14:anchorId="4AFCB332" wp14:editId="5B735782">
            <wp:extent cx="5682827" cy="3968872"/>
            <wp:effectExtent l="0" t="0" r="0" b="0"/>
            <wp:docPr id="1533099036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099036" name="Picture 11" descr="A screen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271" cy="3971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064F8" w14:textId="77777777" w:rsidR="00E06FDE" w:rsidRDefault="00E06FDE" w:rsidP="0044641F">
      <w:pPr>
        <w:rPr>
          <w:b/>
          <w:bCs/>
        </w:rPr>
      </w:pPr>
    </w:p>
    <w:p w14:paraId="6C8C351B" w14:textId="77777777" w:rsidR="00E06FDE" w:rsidRDefault="00E06FDE" w:rsidP="0044641F">
      <w:pPr>
        <w:rPr>
          <w:b/>
          <w:bCs/>
        </w:rPr>
      </w:pPr>
    </w:p>
    <w:p w14:paraId="3B85F427" w14:textId="77777777" w:rsidR="00E06FDE" w:rsidRDefault="00E06FDE" w:rsidP="0044641F">
      <w:pPr>
        <w:rPr>
          <w:b/>
          <w:bCs/>
        </w:rPr>
      </w:pPr>
    </w:p>
    <w:p w14:paraId="4D4B7035" w14:textId="59DE2D8A" w:rsidR="0044641F" w:rsidRPr="00355065" w:rsidRDefault="0044641F" w:rsidP="0044641F">
      <w:pPr>
        <w:rPr>
          <w:b/>
          <w:bCs/>
        </w:rPr>
      </w:pPr>
      <w:r w:rsidRPr="00355065">
        <w:rPr>
          <w:b/>
          <w:bCs/>
        </w:rPr>
        <w:lastRenderedPageBreak/>
        <w:t>6. Search Features</w:t>
      </w:r>
    </w:p>
    <w:p w14:paraId="7BB0821C" w14:textId="00A74C0F" w:rsidR="0044641F" w:rsidRDefault="0044641F" w:rsidP="00DA4B46">
      <w:r>
        <w:t>Purpose: Comprehensive search functionality for both borrowers and books.</w:t>
      </w:r>
    </w:p>
    <w:p w14:paraId="3D7C5F0A" w14:textId="77777777" w:rsidR="0044641F" w:rsidRPr="00355065" w:rsidRDefault="0044641F" w:rsidP="0044641F">
      <w:pPr>
        <w:ind w:left="720"/>
        <w:rPr>
          <w:b/>
          <w:bCs/>
        </w:rPr>
      </w:pPr>
      <w:r>
        <w:t xml:space="preserve">6.1 </w:t>
      </w:r>
      <w:r w:rsidRPr="00355065">
        <w:rPr>
          <w:b/>
          <w:bCs/>
        </w:rPr>
        <w:t>Borrower Search</w:t>
      </w:r>
    </w:p>
    <w:p w14:paraId="6756C7A4" w14:textId="77777777" w:rsidR="0044641F" w:rsidRDefault="0044641F" w:rsidP="0044641F">
      <w:pPr>
        <w:ind w:left="720"/>
      </w:pPr>
      <w:r>
        <w:t>Implementation:</w:t>
      </w:r>
    </w:p>
    <w:p w14:paraId="0735C396" w14:textId="77777777" w:rsidR="0044641F" w:rsidRDefault="0044641F" w:rsidP="0044641F">
      <w:pPr>
        <w:ind w:left="720"/>
      </w:pPr>
      <w:r>
        <w:t>- Search by ID, name, or partial name</w:t>
      </w:r>
    </w:p>
    <w:p w14:paraId="349CFF46" w14:textId="77777777" w:rsidR="0044641F" w:rsidRDefault="0044641F" w:rsidP="0044641F">
      <w:pPr>
        <w:ind w:left="720"/>
      </w:pPr>
      <w:r>
        <w:t>- Results display:</w:t>
      </w:r>
    </w:p>
    <w:p w14:paraId="05F9F999" w14:textId="359FBE06" w:rsidR="0044641F" w:rsidRDefault="0044641F" w:rsidP="0044641F">
      <w:pPr>
        <w:ind w:left="720"/>
      </w:pPr>
      <w:r>
        <w:t xml:space="preserve">  - ID</w:t>
      </w:r>
    </w:p>
    <w:p w14:paraId="35DA8A66" w14:textId="1BFC286C" w:rsidR="00371217" w:rsidRDefault="0044641F" w:rsidP="00371217">
      <w:pPr>
        <w:ind w:left="720"/>
      </w:pPr>
      <w:r>
        <w:t xml:space="preserve">  - Name</w:t>
      </w:r>
    </w:p>
    <w:p w14:paraId="46E04509" w14:textId="468ED05B" w:rsidR="0044641F" w:rsidRDefault="0044641F" w:rsidP="0044641F">
      <w:pPr>
        <w:ind w:left="720"/>
      </w:pPr>
      <w:r>
        <w:t xml:space="preserve">  - Total Late Fees (in $)</w:t>
      </w:r>
    </w:p>
    <w:p w14:paraId="24C53520" w14:textId="77777777" w:rsidR="0044641F" w:rsidRDefault="0044641F" w:rsidP="0044641F">
      <w:pPr>
        <w:ind w:left="720"/>
      </w:pPr>
      <w:r>
        <w:t>- Ordered by late fee amount</w:t>
      </w:r>
    </w:p>
    <w:p w14:paraId="0DE0F8BB" w14:textId="57CB4CD6" w:rsidR="0044641F" w:rsidRDefault="0044641F" w:rsidP="00371217">
      <w:pPr>
        <w:ind w:firstLine="0"/>
      </w:pPr>
      <w:r>
        <w:rPr>
          <w:noProof/>
        </w:rPr>
        <w:drawing>
          <wp:inline distT="0" distB="0" distL="0" distR="0" wp14:anchorId="72F107F7" wp14:editId="4C2B13CC">
            <wp:extent cx="5943600" cy="3714750"/>
            <wp:effectExtent l="0" t="0" r="0" b="6350"/>
            <wp:docPr id="603820776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3820776" name="Picture 12" descr="A screenshot of a computer&#10;&#10;Description automatically generated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7F523" w14:textId="77777777" w:rsidR="00DA4B46" w:rsidRDefault="00DA4B46" w:rsidP="007907B3">
      <w:pPr>
        <w:ind w:left="720"/>
        <w:rPr>
          <w:b/>
          <w:bCs/>
        </w:rPr>
      </w:pPr>
    </w:p>
    <w:p w14:paraId="62A9076A" w14:textId="77777777" w:rsidR="00371217" w:rsidRDefault="00371217" w:rsidP="007907B3">
      <w:pPr>
        <w:ind w:left="720"/>
        <w:rPr>
          <w:b/>
          <w:bCs/>
        </w:rPr>
      </w:pPr>
    </w:p>
    <w:p w14:paraId="079FEBC3" w14:textId="2D1D9C0A" w:rsidR="0044641F" w:rsidRPr="00BD79F2" w:rsidRDefault="0044641F" w:rsidP="007907B3">
      <w:pPr>
        <w:ind w:left="720"/>
        <w:rPr>
          <w:b/>
          <w:bCs/>
        </w:rPr>
      </w:pPr>
      <w:r w:rsidRPr="00BD79F2">
        <w:rPr>
          <w:b/>
          <w:bCs/>
        </w:rPr>
        <w:lastRenderedPageBreak/>
        <w:t xml:space="preserve"> 6.2 Book Search</w:t>
      </w:r>
    </w:p>
    <w:p w14:paraId="1D244DA4" w14:textId="77777777" w:rsidR="0044641F" w:rsidRDefault="0044641F" w:rsidP="0044641F">
      <w:pPr>
        <w:ind w:left="720"/>
      </w:pPr>
      <w:r>
        <w:t>Implementation:</w:t>
      </w:r>
    </w:p>
    <w:p w14:paraId="14C35017" w14:textId="77777777" w:rsidR="0044641F" w:rsidRDefault="0044641F" w:rsidP="0044641F">
      <w:pPr>
        <w:ind w:left="720"/>
      </w:pPr>
      <w:r>
        <w:t>- Search by book title or ID</w:t>
      </w:r>
    </w:p>
    <w:p w14:paraId="23E44F16" w14:textId="77777777" w:rsidR="0044641F" w:rsidRDefault="0044641F" w:rsidP="0044641F">
      <w:pPr>
        <w:ind w:left="720"/>
      </w:pPr>
      <w:r>
        <w:t>- Optional borrower ID filter</w:t>
      </w:r>
    </w:p>
    <w:p w14:paraId="08BAB279" w14:textId="77777777" w:rsidR="0044641F" w:rsidRDefault="0044641F" w:rsidP="0044641F">
      <w:pPr>
        <w:ind w:left="720"/>
      </w:pPr>
      <w:r>
        <w:t>- Results display:</w:t>
      </w:r>
    </w:p>
    <w:p w14:paraId="7D5D7743" w14:textId="77777777" w:rsidR="0044641F" w:rsidRDefault="0044641F" w:rsidP="0044641F">
      <w:pPr>
        <w:ind w:left="720"/>
      </w:pPr>
      <w:r>
        <w:t xml:space="preserve">  - Book Title</w:t>
      </w:r>
    </w:p>
    <w:p w14:paraId="05B54519" w14:textId="77777777" w:rsidR="0044641F" w:rsidRDefault="0044641F" w:rsidP="0044641F">
      <w:pPr>
        <w:ind w:left="720"/>
      </w:pPr>
      <w:r>
        <w:t xml:space="preserve">  - Borrower Name</w:t>
      </w:r>
    </w:p>
    <w:p w14:paraId="16287806" w14:textId="77777777" w:rsidR="0044641F" w:rsidRDefault="0044641F" w:rsidP="0044641F">
      <w:pPr>
        <w:ind w:left="720"/>
      </w:pPr>
      <w:r>
        <w:t xml:space="preserve">  - Due Date</w:t>
      </w:r>
    </w:p>
    <w:p w14:paraId="29912A8A" w14:textId="17656F06" w:rsidR="0044641F" w:rsidRDefault="0044641F" w:rsidP="0044641F">
      <w:pPr>
        <w:ind w:left="720"/>
      </w:pPr>
      <w:r>
        <w:t xml:space="preserve">  - Late Fee (</w:t>
      </w:r>
      <w:r w:rsidR="00371217">
        <w:t>$)</w:t>
      </w:r>
    </w:p>
    <w:p w14:paraId="12B4462C" w14:textId="7C9311F5" w:rsidR="0044641F" w:rsidRDefault="0044641F" w:rsidP="007907B3">
      <w:pPr>
        <w:ind w:left="720"/>
      </w:pPr>
      <w:r>
        <w:t>- Ordered by late fee amount</w:t>
      </w:r>
    </w:p>
    <w:p w14:paraId="318348F1" w14:textId="14920E89" w:rsidR="00E06FDE" w:rsidRDefault="0044641F" w:rsidP="00E06FDE">
      <w:r>
        <w:rPr>
          <w:noProof/>
        </w:rPr>
        <w:drawing>
          <wp:inline distT="0" distB="0" distL="0" distR="0" wp14:anchorId="51AA8A6B" wp14:editId="168D047D">
            <wp:extent cx="5943600" cy="4181475"/>
            <wp:effectExtent l="0" t="0" r="0" b="0"/>
            <wp:docPr id="775843700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5843700" name="Picture 13" descr="A screenshot of a computer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1B3D4" w14:textId="09921F02" w:rsidR="00E06FDE" w:rsidRPr="00DE1EC9" w:rsidRDefault="00000000" w:rsidP="00DE1EC9">
      <w:r>
        <w:t xml:space="preserve"> </w:t>
      </w:r>
    </w:p>
    <w:bookmarkStart w:id="2" w:name="_Toc184111917" w:displacedByCustomXml="next"/>
    <w:sdt>
      <w:sdtPr>
        <w:rPr>
          <w:rFonts w:asciiTheme="minorHAnsi" w:eastAsiaTheme="minorEastAsia" w:hAnsiTheme="minorHAnsi" w:cstheme="minorBidi"/>
        </w:rPr>
        <w:id w:val="-573587230"/>
        <w:bibliography/>
      </w:sdtPr>
      <w:sdtContent>
        <w:p w14:paraId="4BD490AF" w14:textId="1836FDC1" w:rsidR="007F0E88" w:rsidRDefault="00DE1EC9">
          <w:pPr>
            <w:pStyle w:val="SectionTitle"/>
          </w:pPr>
          <w:r>
            <w:t>Task List</w:t>
          </w:r>
          <w:bookmarkEnd w:id="2"/>
        </w:p>
        <w:p w14:paraId="33DA11D0" w14:textId="77777777" w:rsidR="00DE1EC9" w:rsidRDefault="00000000" w:rsidP="00DE1EC9">
          <w:pPr>
            <w:spacing w:line="276" w:lineRule="auto"/>
          </w:pPr>
        </w:p>
      </w:sdtContent>
    </w:sdt>
    <w:p w14:paraId="1ADC19FA" w14:textId="5DC6EF60" w:rsidR="00DE1EC9" w:rsidRDefault="00DE1EC9" w:rsidP="00DE1EC9">
      <w:pPr>
        <w:spacing w:line="276" w:lineRule="auto"/>
      </w:pPr>
      <w:r w:rsidRPr="00DE1EC9">
        <w:t xml:space="preserve"> </w:t>
      </w:r>
      <w:r>
        <w:t>Project Contribution List</w:t>
      </w:r>
    </w:p>
    <w:p w14:paraId="08DD515C" w14:textId="77777777" w:rsidR="00DE1EC9" w:rsidRDefault="00DE1EC9" w:rsidP="00DE1EC9">
      <w:pPr>
        <w:spacing w:line="276" w:lineRule="auto"/>
      </w:pPr>
    </w:p>
    <w:p w14:paraId="2D86D91D" w14:textId="77777777" w:rsidR="00DE1EC9" w:rsidRPr="00E06FDE" w:rsidRDefault="00DE1EC9" w:rsidP="00DE1EC9">
      <w:pPr>
        <w:spacing w:line="276" w:lineRule="auto"/>
        <w:rPr>
          <w:b/>
          <w:bCs/>
        </w:rPr>
      </w:pPr>
      <w:r w:rsidRPr="00E06FDE">
        <w:rPr>
          <w:b/>
          <w:bCs/>
        </w:rPr>
        <w:t xml:space="preserve">Chris </w:t>
      </w:r>
      <w:proofErr w:type="spellStart"/>
      <w:r w:rsidRPr="00E06FDE">
        <w:rPr>
          <w:b/>
          <w:bCs/>
        </w:rPr>
        <w:t>Atuti</w:t>
      </w:r>
      <w:proofErr w:type="spellEnd"/>
      <w:r w:rsidRPr="00E06FDE">
        <w:rPr>
          <w:b/>
          <w:bCs/>
        </w:rPr>
        <w:t>:</w:t>
      </w:r>
    </w:p>
    <w:p w14:paraId="29440B32" w14:textId="586C3436" w:rsidR="00DE1EC9" w:rsidRDefault="00DE1EC9" w:rsidP="00DE1EC9">
      <w:pPr>
        <w:spacing w:line="276" w:lineRule="auto"/>
      </w:pPr>
      <w:r>
        <w:t>- GUI development using Python</w:t>
      </w:r>
    </w:p>
    <w:p w14:paraId="326E58F4" w14:textId="77777777" w:rsidR="00DE1EC9" w:rsidRDefault="00DE1EC9" w:rsidP="00DE1EC9">
      <w:pPr>
        <w:spacing w:line="276" w:lineRule="auto"/>
      </w:pPr>
      <w:r>
        <w:t>- Implementation of Book checkout and New Borrower features</w:t>
      </w:r>
    </w:p>
    <w:p w14:paraId="4E574FAC" w14:textId="77777777" w:rsidR="00DE1EC9" w:rsidRDefault="00DE1EC9" w:rsidP="00DE1EC9">
      <w:pPr>
        <w:spacing w:line="276" w:lineRule="auto"/>
      </w:pPr>
      <w:r>
        <w:t>- Database trigger implementation</w:t>
      </w:r>
    </w:p>
    <w:p w14:paraId="06985AD2" w14:textId="77777777" w:rsidR="00DE1EC9" w:rsidRDefault="00DE1EC9" w:rsidP="00DE1EC9">
      <w:pPr>
        <w:spacing w:line="276" w:lineRule="auto"/>
      </w:pPr>
      <w:r>
        <w:t>- Testing and debugging</w:t>
      </w:r>
    </w:p>
    <w:p w14:paraId="1DE0DBE5" w14:textId="77777777" w:rsidR="00DE1EC9" w:rsidRDefault="00DE1EC9" w:rsidP="00DE1EC9">
      <w:pPr>
        <w:spacing w:line="276" w:lineRule="auto"/>
      </w:pPr>
      <w:r>
        <w:t>- Documentation preparation</w:t>
      </w:r>
    </w:p>
    <w:p w14:paraId="56609D1B" w14:textId="77777777" w:rsidR="00DE1EC9" w:rsidRDefault="00DE1EC9" w:rsidP="00DE1EC9">
      <w:pPr>
        <w:spacing w:line="276" w:lineRule="auto"/>
      </w:pPr>
      <w:r>
        <w:t>- Report creation</w:t>
      </w:r>
    </w:p>
    <w:p w14:paraId="5378087F" w14:textId="77777777" w:rsidR="00DE1EC9" w:rsidRDefault="00DE1EC9" w:rsidP="00DE1EC9">
      <w:pPr>
        <w:spacing w:line="276" w:lineRule="auto"/>
      </w:pPr>
      <w:r>
        <w:t>- Installation guide</w:t>
      </w:r>
    </w:p>
    <w:p w14:paraId="3EEADB5C" w14:textId="77777777" w:rsidR="00DE1EC9" w:rsidRDefault="00DE1EC9" w:rsidP="00DE1EC9">
      <w:pPr>
        <w:spacing w:line="276" w:lineRule="auto"/>
      </w:pPr>
    </w:p>
    <w:p w14:paraId="52EE2F7D" w14:textId="77777777" w:rsidR="00DE1EC9" w:rsidRPr="00E06FDE" w:rsidRDefault="00DE1EC9" w:rsidP="00DE1EC9">
      <w:pPr>
        <w:spacing w:line="276" w:lineRule="auto"/>
        <w:rPr>
          <w:b/>
          <w:bCs/>
        </w:rPr>
      </w:pPr>
      <w:proofErr w:type="spellStart"/>
      <w:r w:rsidRPr="00E06FDE">
        <w:rPr>
          <w:b/>
          <w:bCs/>
        </w:rPr>
        <w:t>Waheeb</w:t>
      </w:r>
      <w:proofErr w:type="spellEnd"/>
      <w:r w:rsidRPr="00E06FDE">
        <w:rPr>
          <w:b/>
          <w:bCs/>
        </w:rPr>
        <w:t xml:space="preserve"> </w:t>
      </w:r>
      <w:proofErr w:type="spellStart"/>
      <w:r w:rsidRPr="00E06FDE">
        <w:rPr>
          <w:b/>
          <w:bCs/>
        </w:rPr>
        <w:t>Mussa</w:t>
      </w:r>
      <w:proofErr w:type="spellEnd"/>
      <w:r w:rsidRPr="00E06FDE">
        <w:rPr>
          <w:b/>
          <w:bCs/>
        </w:rPr>
        <w:t>:</w:t>
      </w:r>
    </w:p>
    <w:p w14:paraId="16A0AACD" w14:textId="77777777" w:rsidR="00DE1EC9" w:rsidRDefault="00DE1EC9" w:rsidP="00DE1EC9">
      <w:pPr>
        <w:spacing w:line="276" w:lineRule="auto"/>
      </w:pPr>
      <w:r>
        <w:t>- Database schema design and implementation</w:t>
      </w:r>
    </w:p>
    <w:p w14:paraId="2CC52C87" w14:textId="77777777" w:rsidR="00DE1EC9" w:rsidRDefault="00DE1EC9" w:rsidP="00DE1EC9">
      <w:pPr>
        <w:spacing w:line="276" w:lineRule="auto"/>
      </w:pPr>
      <w:r>
        <w:t>- SQL query development</w:t>
      </w:r>
    </w:p>
    <w:p w14:paraId="2349F769" w14:textId="77777777" w:rsidR="00DE1EC9" w:rsidRDefault="00DE1EC9" w:rsidP="00DE1EC9">
      <w:pPr>
        <w:spacing w:line="276" w:lineRule="auto"/>
      </w:pPr>
      <w:r>
        <w:t>- Data import and verification</w:t>
      </w:r>
    </w:p>
    <w:p w14:paraId="67A52BBE" w14:textId="77777777" w:rsidR="00DE1EC9" w:rsidRDefault="00DE1EC9" w:rsidP="00DE1EC9">
      <w:pPr>
        <w:spacing w:line="276" w:lineRule="auto"/>
      </w:pPr>
      <w:r>
        <w:t>- Late fee calculation logic</w:t>
      </w:r>
    </w:p>
    <w:p w14:paraId="04BB9B14" w14:textId="635F35FC" w:rsidR="00DE1EC9" w:rsidRDefault="00DE1EC9" w:rsidP="00E12B10">
      <w:pPr>
        <w:spacing w:line="276" w:lineRule="auto"/>
      </w:pPr>
      <w:r>
        <w:t>- Search functionality implementation</w:t>
      </w:r>
    </w:p>
    <w:p w14:paraId="2C38FBC0" w14:textId="77777777" w:rsidR="00DE1EC9" w:rsidRDefault="00DE1EC9" w:rsidP="00DE1EC9">
      <w:pPr>
        <w:spacing w:line="276" w:lineRule="auto"/>
      </w:pPr>
      <w:r>
        <w:t>- Code review</w:t>
      </w:r>
    </w:p>
    <w:p w14:paraId="211EB20B" w14:textId="77777777" w:rsidR="00DE1EC9" w:rsidRDefault="00DE1EC9" w:rsidP="00DE1EC9">
      <w:pPr>
        <w:spacing w:line="276" w:lineRule="auto"/>
      </w:pPr>
    </w:p>
    <w:p w14:paraId="31A119CD" w14:textId="77777777" w:rsidR="00DE1EC9" w:rsidRDefault="00DE1EC9" w:rsidP="00DE1EC9">
      <w:pPr>
        <w:spacing w:line="276" w:lineRule="auto"/>
      </w:pPr>
      <w:r>
        <w:t>Shared Responsibilities:</w:t>
      </w:r>
    </w:p>
    <w:p w14:paraId="0C67A418" w14:textId="77777777" w:rsidR="00DE1EC9" w:rsidRDefault="00DE1EC9" w:rsidP="00DE1EC9">
      <w:pPr>
        <w:spacing w:line="276" w:lineRule="auto"/>
      </w:pPr>
      <w:r>
        <w:t>- Project planning and design</w:t>
      </w:r>
    </w:p>
    <w:p w14:paraId="7F0EDF4B" w14:textId="77777777" w:rsidR="00DE1EC9" w:rsidRDefault="00DE1EC9" w:rsidP="00DE1EC9">
      <w:pPr>
        <w:spacing w:line="276" w:lineRule="auto"/>
      </w:pPr>
      <w:r>
        <w:t>- Requirements analysis</w:t>
      </w:r>
    </w:p>
    <w:p w14:paraId="78993162" w14:textId="175B9AC2" w:rsidR="00DE1EC9" w:rsidRDefault="00DE1EC9" w:rsidP="00DE1EC9">
      <w:pPr>
        <w:spacing w:line="276" w:lineRule="auto"/>
      </w:pPr>
      <w:r>
        <w:t>- Testing</w:t>
      </w:r>
    </w:p>
    <w:p w14:paraId="28088798" w14:textId="77777777" w:rsidR="00DE1EC9" w:rsidRDefault="00DE1EC9" w:rsidP="00DE1EC9">
      <w:pPr>
        <w:spacing w:line="276" w:lineRule="auto"/>
      </w:pPr>
      <w:r>
        <w:t>- Documentation review</w:t>
      </w:r>
    </w:p>
    <w:p w14:paraId="6A46A9F5" w14:textId="304CB901" w:rsidR="00DE1EC9" w:rsidRDefault="00DE1EC9" w:rsidP="00DE1EC9">
      <w:pPr>
        <w:spacing w:line="276" w:lineRule="auto"/>
      </w:pPr>
      <w:r>
        <w:t xml:space="preserve">- Demo </w:t>
      </w:r>
    </w:p>
    <w:bookmarkStart w:id="3" w:name="_Toc184111765" w:displacedByCustomXml="next"/>
    <w:sdt>
      <w:sdtPr>
        <w:rPr>
          <w:rFonts w:asciiTheme="minorHAnsi" w:eastAsiaTheme="minorEastAsia" w:hAnsiTheme="minorHAnsi" w:cstheme="minorBidi"/>
        </w:rPr>
        <w:id w:val="-2103791983"/>
        <w:bibliography/>
      </w:sdtPr>
      <w:sdtContent>
        <w:p w14:paraId="286F0FC3" w14:textId="77777777" w:rsidR="00DE1EC9" w:rsidRDefault="00DE1EC9" w:rsidP="00DE1EC9">
          <w:pPr>
            <w:pStyle w:val="SectionTitle"/>
          </w:pPr>
          <w:r>
            <w:t>References</w:t>
          </w:r>
          <w:bookmarkEnd w:id="3"/>
        </w:p>
        <w:p w14:paraId="47BC74F8" w14:textId="77777777" w:rsidR="00DE1EC9" w:rsidRPr="00E03FD5" w:rsidRDefault="00DE1EC9" w:rsidP="00DE1EC9">
          <w:pPr>
            <w:pStyle w:val="Bibliography"/>
          </w:pPr>
          <w:proofErr w:type="spellStart"/>
          <w:r w:rsidRPr="00E03FD5">
            <w:t>Elmasri</w:t>
          </w:r>
          <w:proofErr w:type="spellEnd"/>
          <w:r w:rsidRPr="00E03FD5">
            <w:t xml:space="preserve">, R., &amp; Navathe, S. B. (2016). Chapter 6: Basic SQL. </w:t>
          </w:r>
          <w:r w:rsidRPr="00E03FD5">
            <w:rPr>
              <w:i/>
              <w:iCs/>
            </w:rPr>
            <w:t>Fundamentals of Database Systems</w:t>
          </w:r>
          <w:r w:rsidRPr="00E03FD5">
            <w:t>.</w:t>
          </w:r>
        </w:p>
        <w:p w14:paraId="23E032B9" w14:textId="77777777" w:rsidR="00DE1EC9" w:rsidRPr="00E03FD5" w:rsidRDefault="00DE1EC9" w:rsidP="00DE1EC9">
          <w:pPr>
            <w:pStyle w:val="Bibliography"/>
            <w:numPr>
              <w:ilvl w:val="0"/>
              <w:numId w:val="18"/>
            </w:numPr>
          </w:pPr>
          <w:r w:rsidRPr="00E03FD5">
            <w:t>Specifying Constraints (Slides 21-24)</w:t>
          </w:r>
        </w:p>
        <w:p w14:paraId="6B06BADF" w14:textId="77777777" w:rsidR="00DE1EC9" w:rsidRPr="00E03FD5" w:rsidRDefault="00DE1EC9" w:rsidP="00DE1EC9">
          <w:pPr>
            <w:pStyle w:val="Bibliography"/>
            <w:numPr>
              <w:ilvl w:val="0"/>
              <w:numId w:val="18"/>
            </w:numPr>
          </w:pPr>
          <w:r w:rsidRPr="00E03FD5">
            <w:t>Basic SQL Queries (Slides 29-32)</w:t>
          </w:r>
        </w:p>
        <w:p w14:paraId="7C3BEAC7" w14:textId="77777777" w:rsidR="00DE1EC9" w:rsidRPr="00E03FD5" w:rsidRDefault="00DE1EC9" w:rsidP="00DE1EC9">
          <w:pPr>
            <w:pStyle w:val="Bibliography"/>
            <w:numPr>
              <w:ilvl w:val="0"/>
              <w:numId w:val="18"/>
            </w:numPr>
          </w:pPr>
          <w:r w:rsidRPr="00E03FD5">
            <w:t>Data Modification (Slides 44-51)</w:t>
          </w:r>
        </w:p>
        <w:p w14:paraId="21AAD88B" w14:textId="77777777" w:rsidR="00DE1EC9" w:rsidRPr="00E03FD5" w:rsidRDefault="00DE1EC9" w:rsidP="00DE1EC9">
          <w:pPr>
            <w:pStyle w:val="Bibliography"/>
          </w:pPr>
          <w:proofErr w:type="spellStart"/>
          <w:r w:rsidRPr="00E03FD5">
            <w:t>Elmasri</w:t>
          </w:r>
          <w:proofErr w:type="spellEnd"/>
          <w:r w:rsidRPr="00E03FD5">
            <w:t xml:space="preserve">, R., &amp; Navathe, S. B. (2016). Chapter 7: Advanced SQL. </w:t>
          </w:r>
          <w:r w:rsidRPr="00E03FD5">
            <w:rPr>
              <w:i/>
              <w:iCs/>
            </w:rPr>
            <w:t>Fundamentals of Database Systems</w:t>
          </w:r>
          <w:r w:rsidRPr="00E03FD5">
            <w:t>.</w:t>
          </w:r>
        </w:p>
        <w:p w14:paraId="324216E7" w14:textId="77777777" w:rsidR="00DE1EC9" w:rsidRPr="00E03FD5" w:rsidRDefault="00DE1EC9" w:rsidP="00DE1EC9">
          <w:pPr>
            <w:pStyle w:val="Bibliography"/>
            <w:numPr>
              <w:ilvl w:val="0"/>
              <w:numId w:val="19"/>
            </w:numPr>
          </w:pPr>
          <w:r w:rsidRPr="00E03FD5">
            <w:t>Library Management System Examples</w:t>
          </w:r>
        </w:p>
        <w:p w14:paraId="2C755D8F" w14:textId="77777777" w:rsidR="00DE1EC9" w:rsidRPr="00E03FD5" w:rsidRDefault="00DE1EC9" w:rsidP="00DE1EC9">
          <w:pPr>
            <w:pStyle w:val="Bibliography"/>
            <w:numPr>
              <w:ilvl w:val="0"/>
              <w:numId w:val="19"/>
            </w:numPr>
          </w:pPr>
          <w:r w:rsidRPr="00E03FD5">
            <w:t>Late Fee Calculations</w:t>
          </w:r>
        </w:p>
        <w:p w14:paraId="2D92EEEC" w14:textId="77777777" w:rsidR="00DE1EC9" w:rsidRPr="00E03FD5" w:rsidRDefault="00DE1EC9" w:rsidP="00DE1EC9">
          <w:pPr>
            <w:pStyle w:val="Bibliography"/>
            <w:numPr>
              <w:ilvl w:val="0"/>
              <w:numId w:val="19"/>
            </w:numPr>
          </w:pPr>
          <w:r w:rsidRPr="00E03FD5">
            <w:t>View Management</w:t>
          </w:r>
        </w:p>
        <w:p w14:paraId="78E4A182" w14:textId="77777777" w:rsidR="00DE1EC9" w:rsidRDefault="00DE1EC9" w:rsidP="00DE1EC9">
          <w:pPr>
            <w:pStyle w:val="Bibliography"/>
          </w:pPr>
          <w:r w:rsidRPr="00E03FD5">
            <w:t xml:space="preserve">SQLite Development Team. SQLite Version 3.35.4 Documentation. </w:t>
          </w:r>
          <w:hyperlink r:id="rId22" w:history="1">
            <w:r w:rsidRPr="00E03FD5">
              <w:rPr>
                <w:rStyle w:val="Hyperlink"/>
              </w:rPr>
              <w:t>https://www.sqlite</w:t>
            </w:r>
            <w:r w:rsidRPr="00E03FD5">
              <w:rPr>
                <w:rStyle w:val="Hyperlink"/>
              </w:rPr>
              <w:t>.</w:t>
            </w:r>
            <w:r w:rsidRPr="00E03FD5">
              <w:rPr>
                <w:rStyle w:val="Hyperlink"/>
              </w:rPr>
              <w:t>org/docs.html</w:t>
            </w:r>
          </w:hyperlink>
        </w:p>
        <w:p w14:paraId="7614E6E5" w14:textId="77777777" w:rsidR="00DE1EC9" w:rsidRPr="00E03FD5" w:rsidRDefault="00DE1EC9" w:rsidP="00DE1EC9">
          <w:r w:rsidRPr="00E03FD5">
            <w:t xml:space="preserve">Python Software Foundation. </w:t>
          </w:r>
          <w:proofErr w:type="spellStart"/>
          <w:r w:rsidRPr="00E03FD5">
            <w:t>Tkinter</w:t>
          </w:r>
          <w:proofErr w:type="spellEnd"/>
          <w:r w:rsidRPr="00E03FD5">
            <w:t xml:space="preserve"> - Python Interface to </w:t>
          </w:r>
          <w:proofErr w:type="spellStart"/>
          <w:r w:rsidRPr="00E03FD5">
            <w:t>Tcl</w:t>
          </w:r>
          <w:proofErr w:type="spellEnd"/>
          <w:r w:rsidRPr="00E03FD5">
            <w:t>/Tk. Python Documentation.</w:t>
          </w:r>
        </w:p>
      </w:sdtContent>
    </w:sdt>
    <w:p w14:paraId="1AEAC3F9" w14:textId="77777777" w:rsidR="00DE1EC9" w:rsidRDefault="00DE1EC9" w:rsidP="00DE1EC9"/>
    <w:p w14:paraId="2F2A361A" w14:textId="33F310BE" w:rsidR="007F0E88" w:rsidRPr="00E03FD5" w:rsidRDefault="007F0E88" w:rsidP="00E03FD5"/>
    <w:sectPr w:rsidR="007F0E88" w:rsidRPr="00E03FD5">
      <w:headerReference w:type="default" r:id="rId23"/>
      <w:headerReference w:type="first" r:id="rId24"/>
      <w:footnotePr>
        <w:pos w:val="beneathText"/>
      </w:footnotePr>
      <w:pgSz w:w="12240" w:h="15840" w:code="1"/>
      <w:pgMar w:top="1440" w:right="1440" w:bottom="1440" w:left="1440" w:header="720" w:footer="720" w:gutter="0"/>
      <w:cols w:space="720"/>
      <w:titlePg/>
      <w:docGrid w:linePitch="360"/>
      <w15:footnoteColumns w:val="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CC74DC" w14:textId="77777777" w:rsidR="00277304" w:rsidRDefault="00277304">
      <w:pPr>
        <w:spacing w:line="240" w:lineRule="auto"/>
      </w:pPr>
      <w:r>
        <w:separator/>
      </w:r>
    </w:p>
  </w:endnote>
  <w:endnote w:type="continuationSeparator" w:id="0">
    <w:p w14:paraId="617C53FD" w14:textId="77777777" w:rsidR="00277304" w:rsidRDefault="0027730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F5E51AA" w14:textId="77777777" w:rsidR="00277304" w:rsidRDefault="00277304">
      <w:pPr>
        <w:spacing w:line="240" w:lineRule="auto"/>
      </w:pPr>
      <w:r>
        <w:separator/>
      </w:r>
    </w:p>
  </w:footnote>
  <w:footnote w:type="continuationSeparator" w:id="0">
    <w:p w14:paraId="6B05B633" w14:textId="77777777" w:rsidR="00277304" w:rsidRDefault="0027730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30B7DB8" w14:textId="06B69AD1" w:rsidR="007F0E88" w:rsidRDefault="00000000">
    <w:pPr>
      <w:pStyle w:val="Header"/>
    </w:pPr>
    <w:sdt>
      <w:sdtPr>
        <w:rPr>
          <w:rStyle w:val="Strong"/>
        </w:rPr>
        <w:alias w:val="Running head"/>
        <w:tag w:val=""/>
        <w:id w:val="1072628492"/>
        <w:placeholder>
          <w:docPart w:val="D306CDFF72934F47817FC242C0582D62"/>
        </w:placeholder>
        <w:dataBinding w:prefixMappings="xmlns:ns0='http://schemas.microsoft.com/office/2006/coverPageProps' " w:xpath="/ns0:CoverPageProperties[1]/ns0:Abstract[1]" w:storeItemID="{55AF091B-3C7A-41E3-B477-F2FDAA23CFDA}"/>
        <w15:appearance w15:val="hidden"/>
        <w:text/>
      </w:sdtPr>
      <w:sdtEndPr>
        <w:rPr>
          <w:rStyle w:val="DefaultParagraphFont"/>
          <w:caps w:val="0"/>
        </w:rPr>
      </w:sdtEndPr>
      <w:sdtContent>
        <w:r w:rsidR="007907B3">
          <w:rPr>
            <w:rStyle w:val="Strong"/>
          </w:rPr>
          <w:t>Library management system – phase 3</w:t>
        </w:r>
      </w:sdtContent>
    </w:sdt>
    <w:r>
      <w:rPr>
        <w:rStyle w:val="Strong"/>
      </w:rPr>
      <w:t xml:space="preserve"> </w:t>
    </w:r>
    <w:r>
      <w:rPr>
        <w:rStyle w:val="Strong"/>
      </w:rPr>
      <w:ptab w:relativeTo="margin" w:alignment="right" w:leader="none"/>
    </w:r>
    <w:r>
      <w:rPr>
        <w:rStyle w:val="Strong"/>
      </w:rPr>
      <w:fldChar w:fldCharType="begin"/>
    </w:r>
    <w:r>
      <w:rPr>
        <w:rStyle w:val="Strong"/>
      </w:rPr>
      <w:instrText xml:space="preserve"> PAGE   \* MERGEFORMAT </w:instrText>
    </w:r>
    <w:r>
      <w:rPr>
        <w:rStyle w:val="Strong"/>
      </w:rPr>
      <w:fldChar w:fldCharType="separate"/>
    </w:r>
    <w:r>
      <w:rPr>
        <w:rStyle w:val="Strong"/>
        <w:noProof/>
      </w:rPr>
      <w:t>9</w:t>
    </w:r>
    <w:r>
      <w:rPr>
        <w:rStyle w:val="Strong"/>
        <w:noProof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772172F" w14:textId="25524545" w:rsidR="007F0E88" w:rsidRDefault="007907B3">
    <w:pPr>
      <w:pStyle w:val="Header"/>
    </w:pPr>
    <w:r>
      <w:t>Project 2 Part 3</w:t>
    </w:r>
  </w:p>
  <w:p w14:paraId="673FCA3B" w14:textId="77777777" w:rsidR="007907B3" w:rsidRDefault="007907B3">
    <w:pPr>
      <w:pStyle w:val="Header"/>
      <w:rPr>
        <w:rStyle w:val="Strong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9984C7A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9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0" w15:restartNumberingAfterBreak="0">
    <w:nsid w:val="0E14500C"/>
    <w:multiLevelType w:val="hybridMultilevel"/>
    <w:tmpl w:val="1B5621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0FDD4289"/>
    <w:multiLevelType w:val="hybridMultilevel"/>
    <w:tmpl w:val="F57C33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51C08B2"/>
    <w:multiLevelType w:val="multilevel"/>
    <w:tmpl w:val="9F10DA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B9E1A9B"/>
    <w:multiLevelType w:val="multilevel"/>
    <w:tmpl w:val="662625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2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EF251A7"/>
    <w:multiLevelType w:val="multilevel"/>
    <w:tmpl w:val="597425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163699D"/>
    <w:multiLevelType w:val="hybridMultilevel"/>
    <w:tmpl w:val="EFB8FE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1BE6F57"/>
    <w:multiLevelType w:val="multilevel"/>
    <w:tmpl w:val="41DC20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DB44F16"/>
    <w:multiLevelType w:val="hybridMultilevel"/>
    <w:tmpl w:val="7A58FD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25317727">
    <w:abstractNumId w:val="9"/>
  </w:num>
  <w:num w:numId="2" w16cid:durableId="1671251320">
    <w:abstractNumId w:val="7"/>
  </w:num>
  <w:num w:numId="3" w16cid:durableId="1986079153">
    <w:abstractNumId w:val="6"/>
  </w:num>
  <w:num w:numId="4" w16cid:durableId="1686009116">
    <w:abstractNumId w:val="5"/>
  </w:num>
  <w:num w:numId="5" w16cid:durableId="1739207317">
    <w:abstractNumId w:val="4"/>
  </w:num>
  <w:num w:numId="6" w16cid:durableId="509755883">
    <w:abstractNumId w:val="8"/>
  </w:num>
  <w:num w:numId="7" w16cid:durableId="1968586505">
    <w:abstractNumId w:val="3"/>
  </w:num>
  <w:num w:numId="8" w16cid:durableId="1070420191">
    <w:abstractNumId w:val="2"/>
  </w:num>
  <w:num w:numId="9" w16cid:durableId="1506170573">
    <w:abstractNumId w:val="1"/>
  </w:num>
  <w:num w:numId="10" w16cid:durableId="284308803">
    <w:abstractNumId w:val="0"/>
  </w:num>
  <w:num w:numId="11" w16cid:durableId="397286024">
    <w:abstractNumId w:val="9"/>
    <w:lvlOverride w:ilvl="0">
      <w:startOverride w:val="1"/>
    </w:lvlOverride>
  </w:num>
  <w:num w:numId="12" w16cid:durableId="1376586572">
    <w:abstractNumId w:val="13"/>
  </w:num>
  <w:num w:numId="13" w16cid:durableId="558395893">
    <w:abstractNumId w:val="11"/>
  </w:num>
  <w:num w:numId="14" w16cid:durableId="612832813">
    <w:abstractNumId w:val="17"/>
  </w:num>
  <w:num w:numId="15" w16cid:durableId="797378889">
    <w:abstractNumId w:val="15"/>
  </w:num>
  <w:num w:numId="16" w16cid:durableId="2107071855">
    <w:abstractNumId w:val="14"/>
  </w:num>
  <w:num w:numId="17" w16cid:durableId="1304578693">
    <w:abstractNumId w:val="10"/>
  </w:num>
  <w:num w:numId="18" w16cid:durableId="1714425713">
    <w:abstractNumId w:val="16"/>
  </w:num>
  <w:num w:numId="19" w16cid:durableId="22649664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7"/>
  <w:proofState w:spelling="clean" w:grammar="clean"/>
  <w:attachedTemplate r:id="rId1"/>
  <w:defaultTabStop w:val="720"/>
  <w:characterSpacingControl w:val="doNotCompress"/>
  <w:hdrShapeDefaults>
    <o:shapedefaults v:ext="edit" spidmax="2050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641F"/>
    <w:rsid w:val="00196880"/>
    <w:rsid w:val="00277304"/>
    <w:rsid w:val="00292531"/>
    <w:rsid w:val="002B4609"/>
    <w:rsid w:val="00371217"/>
    <w:rsid w:val="0044641F"/>
    <w:rsid w:val="005100F3"/>
    <w:rsid w:val="00621D70"/>
    <w:rsid w:val="007907B3"/>
    <w:rsid w:val="007C0B1F"/>
    <w:rsid w:val="007F0E88"/>
    <w:rsid w:val="00852FF5"/>
    <w:rsid w:val="00BD79F2"/>
    <w:rsid w:val="00C95917"/>
    <w:rsid w:val="00D71CD9"/>
    <w:rsid w:val="00DA4B46"/>
    <w:rsid w:val="00DE1EC9"/>
    <w:rsid w:val="00E03FD5"/>
    <w:rsid w:val="00E06FDE"/>
    <w:rsid w:val="00E12B10"/>
    <w:rsid w:val="00F875B1"/>
    <w:rsid w:val="00FB12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299E30F"/>
  <w15:chartTrackingRefBased/>
  <w15:docId w15:val="{988A197B-6238-2C48-865A-8D11E25A59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line="480" w:lineRule="auto"/>
        <w:ind w:firstLine="72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3" w:unhideWhenUsed="1" w:qFormat="1"/>
    <w:lsdException w:name="heading 4" w:semiHidden="1" w:uiPriority="3" w:unhideWhenUsed="1" w:qFormat="1"/>
    <w:lsdException w:name="heading 5" w:semiHidden="1" w:uiPriority="3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 w:qFormat="1"/>
    <w:lsdException w:name="List Number" w:semiHidden="1" w:unhideWhenUsed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8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 w:qFormat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kern w:val="24"/>
    </w:rPr>
  </w:style>
  <w:style w:type="paragraph" w:styleId="Heading1">
    <w:name w:val="heading 1"/>
    <w:basedOn w:val="Normal"/>
    <w:next w:val="Normal"/>
    <w:link w:val="Heading1Char"/>
    <w:uiPriority w:val="4"/>
    <w:qFormat/>
    <w:pPr>
      <w:keepNext/>
      <w:keepLines/>
      <w:ind w:firstLine="0"/>
      <w:jc w:val="center"/>
      <w:outlineLvl w:val="0"/>
    </w:pPr>
    <w:rPr>
      <w:rFonts w:asciiTheme="majorHAnsi" w:eastAsiaTheme="majorEastAsia" w:hAnsiTheme="majorHAnsi" w:cstheme="majorBidi"/>
      <w:b/>
      <w:bCs/>
    </w:rPr>
  </w:style>
  <w:style w:type="paragraph" w:styleId="Heading2">
    <w:name w:val="heading 2"/>
    <w:basedOn w:val="Normal"/>
    <w:next w:val="Normal"/>
    <w:link w:val="Heading2Char"/>
    <w:uiPriority w:val="4"/>
    <w:unhideWhenUsed/>
    <w:qFormat/>
    <w:pPr>
      <w:keepNext/>
      <w:keepLines/>
      <w:ind w:firstLine="0"/>
      <w:outlineLvl w:val="1"/>
    </w:pPr>
    <w:rPr>
      <w:rFonts w:asciiTheme="majorHAnsi" w:eastAsiaTheme="majorEastAsia" w:hAnsiTheme="majorHAnsi" w:cstheme="majorBidi"/>
      <w:b/>
      <w:bCs/>
    </w:rPr>
  </w:style>
  <w:style w:type="paragraph" w:styleId="Heading3">
    <w:name w:val="heading 3"/>
    <w:basedOn w:val="Normal"/>
    <w:next w:val="Normal"/>
    <w:link w:val="Heading3Char"/>
    <w:uiPriority w:val="4"/>
    <w:unhideWhenUsed/>
    <w:qFormat/>
    <w:pPr>
      <w:keepNext/>
      <w:keepLines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4"/>
    <w:unhideWhenUsed/>
    <w:qFormat/>
    <w:pPr>
      <w:keepNext/>
      <w:keepLines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4"/>
    <w:unhideWhenUsed/>
    <w:qFormat/>
    <w:pPr>
      <w:keepNext/>
      <w:keepLines/>
      <w:outlineLvl w:val="4"/>
    </w:pPr>
    <w:rPr>
      <w:rFonts w:asciiTheme="majorHAnsi" w:eastAsiaTheme="majorEastAsia" w:hAnsiTheme="majorHAnsi" w:cstheme="majorBidi"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qFormat/>
    <w:pPr>
      <w:keepNext/>
      <w:keepLines/>
      <w:spacing w:before="40"/>
      <w:ind w:firstLine="0"/>
      <w:outlineLvl w:val="5"/>
    </w:pPr>
    <w:rPr>
      <w:rFonts w:asciiTheme="majorHAnsi" w:eastAsiaTheme="majorEastAsia" w:hAnsiTheme="majorHAnsi" w:cstheme="majorBidi"/>
      <w:color w:val="6E6E6E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qFormat/>
    <w:pPr>
      <w:keepNext/>
      <w:keepLines/>
      <w:spacing w:before="40"/>
      <w:ind w:firstLine="0"/>
      <w:outlineLvl w:val="6"/>
    </w:pPr>
    <w:rPr>
      <w:rFonts w:asciiTheme="majorHAnsi" w:eastAsiaTheme="majorEastAsia" w:hAnsiTheme="majorHAnsi" w:cstheme="majorBidi"/>
      <w:i/>
      <w:iCs/>
      <w:color w:val="6E6E6E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qFormat/>
    <w:pPr>
      <w:keepNext/>
      <w:keepLines/>
      <w:spacing w:before="40"/>
      <w:ind w:firstLine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qFormat/>
    <w:pPr>
      <w:keepNext/>
      <w:keepLines/>
      <w:spacing w:before="40"/>
      <w:ind w:firstLine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next w:val="Normal"/>
    <w:uiPriority w:val="2"/>
    <w:qFormat/>
    <w:pPr>
      <w:pageBreakBefore/>
      <w:ind w:firstLine="0"/>
      <w:jc w:val="center"/>
      <w:outlineLvl w:val="0"/>
    </w:pPr>
    <w:rPr>
      <w:rFonts w:asciiTheme="majorHAnsi" w:eastAsiaTheme="majorEastAsia" w:hAnsiTheme="majorHAnsi" w:cstheme="majorBidi"/>
    </w:rPr>
  </w:style>
  <w:style w:type="paragraph" w:styleId="Header">
    <w:name w:val="header"/>
    <w:basedOn w:val="Normal"/>
    <w:link w:val="HeaderChar"/>
    <w:uiPriority w:val="99"/>
    <w:unhideWhenUsed/>
    <w:qFormat/>
    <w:pPr>
      <w:spacing w:line="240" w:lineRule="auto"/>
      <w:ind w:firstLine="0"/>
    </w:pPr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Strong">
    <w:name w:val="Strong"/>
    <w:basedOn w:val="DefaultParagraphFont"/>
    <w:uiPriority w:val="22"/>
    <w:unhideWhenUsed/>
    <w:qFormat/>
    <w:rPr>
      <w:b w:val="0"/>
      <w:bCs w:val="0"/>
      <w:caps/>
      <w:smallCaps w:val="0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NoSpacing">
    <w:name w:val="No Spacing"/>
    <w:aliases w:val="No Indent"/>
    <w:uiPriority w:val="3"/>
    <w:qFormat/>
    <w:pPr>
      <w:ind w:firstLine="0"/>
    </w:pPr>
  </w:style>
  <w:style w:type="character" w:customStyle="1" w:styleId="Heading1Char">
    <w:name w:val="Heading 1 Char"/>
    <w:basedOn w:val="DefaultParagraphFont"/>
    <w:link w:val="Heading1"/>
    <w:uiPriority w:val="4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2Char">
    <w:name w:val="Heading 2 Char"/>
    <w:basedOn w:val="DefaultParagraphFont"/>
    <w:link w:val="Heading2"/>
    <w:uiPriority w:val="4"/>
    <w:rPr>
      <w:rFonts w:asciiTheme="majorHAnsi" w:eastAsiaTheme="majorEastAsia" w:hAnsiTheme="majorHAnsi" w:cstheme="majorBidi"/>
      <w:b/>
      <w:bCs/>
      <w:kern w:val="24"/>
    </w:rPr>
  </w:style>
  <w:style w:type="paragraph" w:styleId="Title">
    <w:name w:val="Title"/>
    <w:basedOn w:val="Normal"/>
    <w:next w:val="Normal"/>
    <w:link w:val="TitleChar"/>
    <w:uiPriority w:val="1"/>
    <w:qFormat/>
    <w:pPr>
      <w:spacing w:before="2400"/>
      <w:ind w:firstLine="0"/>
      <w:contextualSpacing/>
      <w:jc w:val="center"/>
    </w:pPr>
    <w:rPr>
      <w:rFonts w:asciiTheme="majorHAnsi" w:eastAsiaTheme="majorEastAsia" w:hAnsiTheme="majorHAnsi" w:cstheme="majorBidi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kern w:val="24"/>
    </w:rPr>
  </w:style>
  <w:style w:type="character" w:styleId="Emphasis">
    <w:name w:val="Emphasis"/>
    <w:basedOn w:val="DefaultParagraphFont"/>
    <w:uiPriority w:val="20"/>
    <w:unhideWhenUsed/>
    <w:qFormat/>
    <w:rPr>
      <w:i/>
      <w:iCs/>
    </w:rPr>
  </w:style>
  <w:style w:type="character" w:customStyle="1" w:styleId="Heading3Char">
    <w:name w:val="Heading 3 Char"/>
    <w:basedOn w:val="DefaultParagraphFont"/>
    <w:link w:val="Heading3"/>
    <w:uiPriority w:val="4"/>
    <w:rPr>
      <w:rFonts w:asciiTheme="majorHAnsi" w:eastAsiaTheme="majorEastAsia" w:hAnsiTheme="majorHAnsi" w:cstheme="majorBidi"/>
      <w:b/>
      <w:bCs/>
      <w:kern w:val="24"/>
    </w:rPr>
  </w:style>
  <w:style w:type="character" w:customStyle="1" w:styleId="Heading4Char">
    <w:name w:val="Heading 4 Char"/>
    <w:basedOn w:val="DefaultParagraphFont"/>
    <w:link w:val="Heading4"/>
    <w:uiPriority w:val="4"/>
    <w:rPr>
      <w:rFonts w:asciiTheme="majorHAnsi" w:eastAsiaTheme="majorEastAsia" w:hAnsiTheme="majorHAnsi" w:cstheme="majorBidi"/>
      <w:b/>
      <w:bCs/>
      <w:i/>
      <w:iCs/>
      <w:kern w:val="24"/>
    </w:rPr>
  </w:style>
  <w:style w:type="character" w:customStyle="1" w:styleId="Heading5Char">
    <w:name w:val="Heading 5 Char"/>
    <w:basedOn w:val="DefaultParagraphFont"/>
    <w:link w:val="Heading5"/>
    <w:uiPriority w:val="4"/>
    <w:rPr>
      <w:rFonts w:asciiTheme="majorHAnsi" w:eastAsiaTheme="majorEastAsia" w:hAnsiTheme="majorHAnsi" w:cstheme="majorBidi"/>
      <w:i/>
      <w:iCs/>
      <w:kern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line="240" w:lineRule="auto"/>
      <w:ind w:firstLine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kern w:val="24"/>
      <w:sz w:val="18"/>
      <w:szCs w:val="18"/>
    </w:rPr>
  </w:style>
  <w:style w:type="paragraph" w:styleId="Bibliography">
    <w:name w:val="Bibliography"/>
    <w:basedOn w:val="Normal"/>
    <w:next w:val="Normal"/>
    <w:uiPriority w:val="37"/>
    <w:unhideWhenUsed/>
    <w:qFormat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DDDDDD" w:themeColor="accent1" w:shadow="1"/>
        <w:left w:val="single" w:sz="2" w:space="10" w:color="DDDDDD" w:themeColor="accent1" w:shadow="1"/>
        <w:bottom w:val="single" w:sz="2" w:space="10" w:color="DDDDDD" w:themeColor="accent1" w:shadow="1"/>
        <w:right w:val="single" w:sz="2" w:space="10" w:color="DDDDDD" w:themeColor="accent1" w:shadow="1"/>
      </w:pBdr>
      <w:ind w:left="1152" w:right="1152" w:firstLine="0"/>
    </w:pPr>
    <w:rPr>
      <w:i/>
      <w:iCs/>
      <w:color w:val="DDDDDD" w:themeColor="accent1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  <w:ind w:firstLine="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  <w:ind w:firstLine="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  <w:ind w:firstLine="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Pr>
      <w:kern w:val="24"/>
      <w:sz w:val="16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 w:firstLine="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 w:firstLine="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360" w:firstLine="0"/>
    </w:pPr>
    <w:rPr>
      <w:sz w:val="16"/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kern w:val="24"/>
      <w:sz w:val="16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  <w:ind w:firstLine="0"/>
    </w:pPr>
    <w:rPr>
      <w:i/>
      <w:iCs/>
      <w:color w:val="000000" w:themeColor="text2"/>
      <w:sz w:val="18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 w:firstLine="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  <w:ind w:firstLine="0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kern w:val="24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kern w:val="24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  <w:pPr>
      <w:ind w:firstLine="0"/>
    </w:pPr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line="240" w:lineRule="auto"/>
      <w:ind w:firstLine="0"/>
    </w:pPr>
    <w:rPr>
      <w:rFonts w:ascii="Segoe UI" w:hAnsi="Segoe UI" w:cs="Segoe UI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kern w:val="24"/>
      <w:sz w:val="16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  <w:ind w:firstLine="0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kern w:val="24"/>
      <w:sz w:val="20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 w:firstLine="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pPr>
      <w:spacing w:line="240" w:lineRule="auto"/>
      <w:ind w:firstLine="0"/>
    </w:pPr>
    <w:rPr>
      <w:rFonts w:asciiTheme="majorHAnsi" w:eastAsiaTheme="majorEastAsia" w:hAnsiTheme="majorHAnsi" w:cstheme="majorBidi"/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line="240" w:lineRule="auto"/>
      <w:ind w:firstLine="0"/>
    </w:pPr>
  </w:style>
  <w:style w:type="character" w:customStyle="1" w:styleId="FooterChar">
    <w:name w:val="Footer Char"/>
    <w:basedOn w:val="DefaultParagraphFont"/>
    <w:link w:val="Footer"/>
    <w:uiPriority w:val="99"/>
    <w:rPr>
      <w:kern w:val="24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6E6E6E" w:themeColor="accent1" w:themeShade="7F"/>
      <w:kern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6E6E6E" w:themeColor="accent1" w:themeShade="7F"/>
      <w:kern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272727" w:themeColor="text1" w:themeTint="D8"/>
      <w:kern w:val="24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272727" w:themeColor="text1" w:themeTint="D8"/>
      <w:kern w:val="24"/>
      <w:sz w:val="21"/>
      <w:szCs w:val="21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  <w:ind w:firstLine="0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line="240" w:lineRule="auto"/>
      <w:ind w:firstLine="0"/>
    </w:pPr>
    <w:rPr>
      <w:rFonts w:ascii="Consolas" w:hAnsi="Consolas" w:cs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 w:cs="Consolas"/>
      <w:kern w:val="24"/>
      <w:sz w:val="20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 w:firstLine="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 w:firstLine="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 w:firstLine="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 w:firstLine="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 w:firstLine="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 w:firstLine="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 w:firstLine="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 w:firstLine="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 w:firstLine="0"/>
    </w:pPr>
  </w:style>
  <w:style w:type="paragraph" w:styleId="IndexHeading">
    <w:name w:val="index heading"/>
    <w:basedOn w:val="Normal"/>
    <w:next w:val="Index1"/>
    <w:uiPriority w:val="99"/>
    <w:semiHidden/>
    <w:unhideWhenUsed/>
    <w:pPr>
      <w:ind w:firstLine="0"/>
    </w:pPr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pBdr>
        <w:top w:val="single" w:sz="4" w:space="10" w:color="DDDDDD" w:themeColor="accent1"/>
        <w:bottom w:val="single" w:sz="4" w:space="10" w:color="DDDDDD" w:themeColor="accent1"/>
      </w:pBdr>
      <w:spacing w:before="360" w:after="360"/>
      <w:ind w:left="864" w:right="864" w:firstLine="0"/>
      <w:jc w:val="center"/>
    </w:pPr>
    <w:rPr>
      <w:i/>
      <w:iCs/>
      <w:color w:val="DDDDD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DDDDDD" w:themeColor="accent1"/>
      <w:kern w:val="24"/>
    </w:rPr>
  </w:style>
  <w:style w:type="paragraph" w:styleId="List">
    <w:name w:val="List"/>
    <w:basedOn w:val="Normal"/>
    <w:uiPriority w:val="99"/>
    <w:semiHidden/>
    <w:unhideWhenUsed/>
    <w:pPr>
      <w:ind w:left="360" w:firstLine="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 w:firstLine="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 w:firstLine="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 w:firstLine="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 w:firstLine="0"/>
      <w:contextualSpacing/>
    </w:pPr>
  </w:style>
  <w:style w:type="paragraph" w:styleId="ListBullet">
    <w:name w:val="List Bullet"/>
    <w:basedOn w:val="Normal"/>
    <w:uiPriority w:val="9"/>
    <w:unhideWhenUsed/>
    <w:qFormat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 w:firstLine="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 w:firstLine="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 w:firstLine="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 w:firstLine="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 w:firstLine="0"/>
      <w:contextualSpacing/>
    </w:pPr>
  </w:style>
  <w:style w:type="paragraph" w:styleId="ListNumber">
    <w:name w:val="List Number"/>
    <w:basedOn w:val="Normal"/>
    <w:uiPriority w:val="9"/>
    <w:unhideWhenUsed/>
    <w:qFormat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Paragraph">
    <w:name w:val="List Paragraph"/>
    <w:basedOn w:val="Normal"/>
    <w:uiPriority w:val="34"/>
    <w:unhideWhenUsed/>
    <w:qFormat/>
    <w:pPr>
      <w:ind w:left="720" w:firstLine="0"/>
      <w:contextualSpacing/>
    </w:p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ind w:firstLine="0"/>
    </w:pPr>
    <w:rPr>
      <w:rFonts w:ascii="Consolas" w:hAnsi="Consolas" w:cs="Consolas"/>
      <w:kern w:val="24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 w:cs="Consolas"/>
      <w:kern w:val="24"/>
      <w:sz w:val="20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 w:firstLine="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pPr>
      <w:ind w:firstLine="0"/>
    </w:pPr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 w:firstLine="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  <w:ind w:firstLine="0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semiHidden/>
    <w:unhideWhenUsed/>
    <w:pPr>
      <w:spacing w:line="240" w:lineRule="auto"/>
      <w:ind w:firstLine="0"/>
    </w:pPr>
    <w:rPr>
      <w:rFonts w:ascii="Consolas" w:hAnsi="Consolas" w:cs="Consolas"/>
      <w:sz w:val="21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 w:cs="Consolas"/>
      <w:kern w:val="24"/>
      <w:sz w:val="21"/>
      <w:szCs w:val="21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00" w:after="160"/>
      <w:ind w:left="864" w:right="864" w:firstLine="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color w:val="404040" w:themeColor="text1" w:themeTint="BF"/>
      <w:kern w:val="24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  <w:pPr>
      <w:ind w:firstLine="0"/>
    </w:pPr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 w:firstLine="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customStyle="1" w:styleId="Title2">
    <w:name w:val="Title 2"/>
    <w:basedOn w:val="Normal"/>
    <w:uiPriority w:val="1"/>
    <w:qFormat/>
    <w:pPr>
      <w:ind w:firstLine="0"/>
      <w:jc w:val="center"/>
    </w:p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 w:firstLine="0"/>
    </w:pPr>
  </w:style>
  <w:style w:type="paragraph" w:styleId="TableofFigures">
    <w:name w:val="table of figures"/>
    <w:basedOn w:val="Normal"/>
    <w:next w:val="Normal"/>
    <w:uiPriority w:val="99"/>
    <w:semiHidden/>
    <w:unhideWhenUsed/>
    <w:pPr>
      <w:ind w:firstLine="0"/>
    </w:pPr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  <w:ind w:firstLine="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 w:firstLine="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 w:firstLine="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 w:firstLine="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 w:firstLine="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 w:firstLine="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 w:firstLine="0"/>
    </w:p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99"/>
    <w:unhideWhenUsed/>
    <w:qFormat/>
    <w:rPr>
      <w:vertAlign w:val="superscript"/>
    </w:rPr>
  </w:style>
  <w:style w:type="table" w:customStyle="1" w:styleId="APAReport">
    <w:name w:val="APA Report"/>
    <w:basedOn w:val="TableNormal"/>
    <w:uiPriority w:val="99"/>
    <w:pPr>
      <w:spacing w:line="240" w:lineRule="auto"/>
      <w:ind w:firstLine="0"/>
    </w:pPr>
    <w:tblPr>
      <w:tblBorders>
        <w:top w:val="single" w:sz="12" w:space="0" w:color="auto"/>
        <w:bottom w:val="single" w:sz="12" w:space="0" w:color="auto"/>
      </w:tblBorders>
    </w:tblPr>
    <w:tblStylePr w:type="firstRow">
      <w:tblPr/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4"/>
    <w:qFormat/>
    <w:pPr>
      <w:spacing w:before="240"/>
      <w:ind w:firstLine="0"/>
      <w:contextualSpacing/>
    </w:pPr>
  </w:style>
  <w:style w:type="paragraph" w:styleId="TOCHeading">
    <w:name w:val="TOC Heading"/>
    <w:basedOn w:val="Heading1"/>
    <w:next w:val="Normal"/>
    <w:uiPriority w:val="38"/>
    <w:unhideWhenUsed/>
    <w:qFormat/>
    <w:pPr>
      <w:keepNext w:val="0"/>
      <w:keepLines w:val="0"/>
      <w:pageBreakBefore/>
      <w:outlineLvl w:val="9"/>
    </w:pPr>
    <w:rPr>
      <w:b w:val="0"/>
      <w:bCs w:val="0"/>
      <w:kern w:val="0"/>
      <w:szCs w:val="3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44641F"/>
    <w:pPr>
      <w:tabs>
        <w:tab w:val="right" w:leader="dot" w:pos="9350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Pr>
      <w:color w:val="5F5F5F" w:themeColor="hyperlink"/>
      <w:u w:val="single"/>
    </w:rPr>
  </w:style>
  <w:style w:type="paragraph" w:customStyle="1" w:styleId="whitespace-pre-wrap">
    <w:name w:val="whitespace-pre-wrap"/>
    <w:basedOn w:val="Normal"/>
    <w:rsid w:val="0044641F"/>
    <w:pPr>
      <w:spacing w:before="100" w:beforeAutospacing="1" w:after="100" w:afterAutospacing="1" w:line="240" w:lineRule="auto"/>
      <w:ind w:firstLine="0"/>
    </w:pPr>
    <w:rPr>
      <w:rFonts w:ascii="Times New Roman" w:eastAsia="Times New Roman" w:hAnsi="Times New Roman" w:cs="Times New Roman"/>
      <w:kern w:val="0"/>
      <w:lang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E03FD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03FD5"/>
    <w:rPr>
      <w:color w:val="919191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61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20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385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613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967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89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97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53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81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header" Target="header2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hyperlink" Target="https://www.sqlite.org/docs.html" TargetMode="External"/><Relationship Id="rId27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chris/Library/Containers/com.microsoft.Word/Data/Library/Application%20Support/Microsoft/Office/16.0/DTS/en-US%7bBAF4715B-29BF-434B-8BA3-B1B976A8863F%7d/%7b56D6024E-023D-A54C-B3C2-30414C337CBA%7dtf10002091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6C2AD44E338B814C8BE2A3395BDA648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D9F2B8-1275-804A-8E1C-5D503C231F43}"/>
      </w:docPartPr>
      <w:docPartBody>
        <w:p w:rsidR="00FD3B21" w:rsidRDefault="00000000">
          <w:pPr>
            <w:pStyle w:val="6C2AD44E338B814C8BE2A3395BDA648A"/>
          </w:pPr>
          <w:r>
            <w:t>[Title Here, up to 12 Words, on One to Two Lines]</w:t>
          </w:r>
        </w:p>
      </w:docPartBody>
    </w:docPart>
    <w:docPart>
      <w:docPartPr>
        <w:name w:val="D306CDFF72934F47817FC242C0582D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B8DC8ED-7348-194D-BB5E-0B3CB0C5A989}"/>
      </w:docPartPr>
      <w:docPartBody>
        <w:p w:rsidR="00FD3B21" w:rsidRDefault="00000000">
          <w:pPr>
            <w:pStyle w:val="D306CDFF72934F47817FC242C0582D62"/>
          </w:pPr>
          <w:r>
            <w:t>[Place all tables for your paper in a tables section, following references (and, if applicable, footnotes).  Start a new page for each table, include a table number and table title for each, as shown on this page.  All explanatory text appears in a table note that follows the table, such as this one.  Use the Table/Figure style to get the spacing between table and note.  Tables in APA format can use single or 1.5 line spacing.  Include a heading for every row and column, even if the content seems obvious.  To insert a table, on the Insert tab, tap Table.  New tables that you create in this document use APA format by default.]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04B50"/>
    <w:rsid w:val="00904B50"/>
    <w:rsid w:val="00D71CD9"/>
    <w:rsid w:val="00F33CD1"/>
    <w:rsid w:val="00FD3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4" w:unhideWhenUsed="1" w:qFormat="1"/>
    <w:lsdException w:name="heading 4" w:semiHidden="1" w:uiPriority="4" w:unhideWhenUsed="1" w:qFormat="1"/>
    <w:lsdException w:name="heading 5" w:semiHidden="1" w:uiPriority="4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4"/>
    <w:unhideWhenUsed/>
    <w:qFormat/>
    <w:pPr>
      <w:keepNext/>
      <w:keepLines/>
      <w:spacing w:after="0" w:line="480" w:lineRule="auto"/>
      <w:ind w:firstLine="720"/>
      <w:outlineLvl w:val="2"/>
    </w:pPr>
    <w:rPr>
      <w:rFonts w:asciiTheme="majorHAnsi" w:eastAsiaTheme="majorEastAsia" w:hAnsiTheme="majorHAnsi" w:cstheme="majorBidi"/>
      <w:b/>
      <w:bCs/>
      <w:kern w:val="24"/>
      <w:lang w:eastAsia="ja-JP"/>
      <w14:ligatures w14:val="none"/>
    </w:rPr>
  </w:style>
  <w:style w:type="paragraph" w:styleId="Heading4">
    <w:name w:val="heading 4"/>
    <w:basedOn w:val="Normal"/>
    <w:next w:val="Normal"/>
    <w:link w:val="Heading4Char"/>
    <w:uiPriority w:val="4"/>
    <w:unhideWhenUsed/>
    <w:qFormat/>
    <w:pPr>
      <w:keepNext/>
      <w:keepLines/>
      <w:spacing w:after="0" w:line="480" w:lineRule="auto"/>
      <w:ind w:firstLine="720"/>
      <w:outlineLvl w:val="3"/>
    </w:pPr>
    <w:rPr>
      <w:rFonts w:asciiTheme="majorHAnsi" w:eastAsiaTheme="majorEastAsia" w:hAnsiTheme="majorHAnsi" w:cstheme="majorBidi"/>
      <w:b/>
      <w:bCs/>
      <w:i/>
      <w:iCs/>
      <w:kern w:val="24"/>
      <w:lang w:eastAsia="ja-JP"/>
      <w14:ligatures w14:val="none"/>
    </w:rPr>
  </w:style>
  <w:style w:type="paragraph" w:styleId="Heading5">
    <w:name w:val="heading 5"/>
    <w:basedOn w:val="Normal"/>
    <w:next w:val="Normal"/>
    <w:link w:val="Heading5Char"/>
    <w:uiPriority w:val="4"/>
    <w:unhideWhenUsed/>
    <w:qFormat/>
    <w:pPr>
      <w:keepNext/>
      <w:keepLines/>
      <w:spacing w:after="0" w:line="480" w:lineRule="auto"/>
      <w:ind w:firstLine="720"/>
      <w:outlineLvl w:val="4"/>
    </w:pPr>
    <w:rPr>
      <w:rFonts w:asciiTheme="majorHAnsi" w:eastAsiaTheme="majorEastAsia" w:hAnsiTheme="majorHAnsi" w:cstheme="majorBidi"/>
      <w:i/>
      <w:iCs/>
      <w:kern w:val="24"/>
      <w:lang w:eastAsia="ja-JP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F09DE7163A5FE44B36B6C533A54E5ED">
    <w:name w:val="1F09DE7163A5FE44B36B6C533A54E5ED"/>
  </w:style>
  <w:style w:type="paragraph" w:customStyle="1" w:styleId="380041477C09AA45BF9AD9C58CE815D5">
    <w:name w:val="380041477C09AA45BF9AD9C58CE815D5"/>
  </w:style>
  <w:style w:type="paragraph" w:customStyle="1" w:styleId="644754592C90D14891B4C18C9274D6B7">
    <w:name w:val="644754592C90D14891B4C18C9274D6B7"/>
  </w:style>
  <w:style w:type="paragraph" w:customStyle="1" w:styleId="FE92DF3EB11EC748A2D6FABBBA9F5A16">
    <w:name w:val="FE92DF3EB11EC748A2D6FABBBA9F5A16"/>
  </w:style>
  <w:style w:type="character" w:styleId="Emphasis">
    <w:name w:val="Emphasis"/>
    <w:basedOn w:val="DefaultParagraphFont"/>
    <w:uiPriority w:val="20"/>
    <w:unhideWhenUsed/>
    <w:qFormat/>
    <w:rPr>
      <w:i/>
      <w:iCs/>
    </w:rPr>
  </w:style>
  <w:style w:type="paragraph" w:customStyle="1" w:styleId="092EB9EDAFF8964BA3348EBCD1FF5993">
    <w:name w:val="092EB9EDAFF8964BA3348EBCD1FF5993"/>
  </w:style>
  <w:style w:type="paragraph" w:customStyle="1" w:styleId="40A03D17E075CC4C9B150CA58B649C65">
    <w:name w:val="40A03D17E075CC4C9B150CA58B649C65"/>
  </w:style>
  <w:style w:type="paragraph" w:customStyle="1" w:styleId="6C2AD44E338B814C8BE2A3395BDA648A">
    <w:name w:val="6C2AD44E338B814C8BE2A3395BDA648A"/>
  </w:style>
  <w:style w:type="paragraph" w:customStyle="1" w:styleId="281DEEF603DE7B4693246850EE477A59">
    <w:name w:val="281DEEF603DE7B4693246850EE477A59"/>
  </w:style>
  <w:style w:type="paragraph" w:customStyle="1" w:styleId="DAC00305DE68464DB720CAE1A9412E60">
    <w:name w:val="DAC00305DE68464DB720CAE1A9412E60"/>
  </w:style>
  <w:style w:type="paragraph" w:customStyle="1" w:styleId="AC9C8D3546B690449D141B8894B2317C">
    <w:name w:val="AC9C8D3546B690449D141B8894B2317C"/>
  </w:style>
  <w:style w:type="paragraph" w:customStyle="1" w:styleId="4729E1FD12F58C4AB74D367A321C86BE">
    <w:name w:val="4729E1FD12F58C4AB74D367A321C86BE"/>
  </w:style>
  <w:style w:type="paragraph" w:customStyle="1" w:styleId="710C8B78CB1EB8408FA8F8276865E31F">
    <w:name w:val="710C8B78CB1EB8408FA8F8276865E31F"/>
  </w:style>
  <w:style w:type="character" w:customStyle="1" w:styleId="Heading3Char">
    <w:name w:val="Heading 3 Char"/>
    <w:basedOn w:val="DefaultParagraphFont"/>
    <w:link w:val="Heading3"/>
    <w:uiPriority w:val="4"/>
    <w:rPr>
      <w:rFonts w:asciiTheme="majorHAnsi" w:eastAsiaTheme="majorEastAsia" w:hAnsiTheme="majorHAnsi" w:cstheme="majorBidi"/>
      <w:b/>
      <w:bCs/>
      <w:kern w:val="24"/>
      <w:lang w:eastAsia="ja-JP"/>
      <w14:ligatures w14:val="none"/>
    </w:rPr>
  </w:style>
  <w:style w:type="paragraph" w:customStyle="1" w:styleId="3E8FE09CCDDAFD4DA4E7B8285CBFCD58">
    <w:name w:val="3E8FE09CCDDAFD4DA4E7B8285CBFCD58"/>
  </w:style>
  <w:style w:type="paragraph" w:customStyle="1" w:styleId="1EEA6671413B274F8C37AE292FC822B4">
    <w:name w:val="1EEA6671413B274F8C37AE292FC822B4"/>
  </w:style>
  <w:style w:type="character" w:customStyle="1" w:styleId="Heading4Char">
    <w:name w:val="Heading 4 Char"/>
    <w:basedOn w:val="DefaultParagraphFont"/>
    <w:link w:val="Heading4"/>
    <w:uiPriority w:val="4"/>
    <w:rPr>
      <w:rFonts w:asciiTheme="majorHAnsi" w:eastAsiaTheme="majorEastAsia" w:hAnsiTheme="majorHAnsi" w:cstheme="majorBidi"/>
      <w:b/>
      <w:bCs/>
      <w:i/>
      <w:iCs/>
      <w:kern w:val="24"/>
      <w:lang w:eastAsia="ja-JP"/>
      <w14:ligatures w14:val="none"/>
    </w:rPr>
  </w:style>
  <w:style w:type="paragraph" w:customStyle="1" w:styleId="0345DA21B1B89C41B47E017C08407B4F">
    <w:name w:val="0345DA21B1B89C41B47E017C08407B4F"/>
  </w:style>
  <w:style w:type="paragraph" w:customStyle="1" w:styleId="7D8DF7E33ACB3740822D6CA9A59D3E18">
    <w:name w:val="7D8DF7E33ACB3740822D6CA9A59D3E18"/>
  </w:style>
  <w:style w:type="paragraph" w:customStyle="1" w:styleId="6C4D12C2EC8D414083D7503E890AC9BE">
    <w:name w:val="6C4D12C2EC8D414083D7503E890AC9BE"/>
  </w:style>
  <w:style w:type="character" w:customStyle="1" w:styleId="Heading5Char">
    <w:name w:val="Heading 5 Char"/>
    <w:basedOn w:val="DefaultParagraphFont"/>
    <w:link w:val="Heading5"/>
    <w:uiPriority w:val="4"/>
    <w:rPr>
      <w:rFonts w:asciiTheme="majorHAnsi" w:eastAsiaTheme="majorEastAsia" w:hAnsiTheme="majorHAnsi" w:cstheme="majorBidi"/>
      <w:i/>
      <w:iCs/>
      <w:kern w:val="24"/>
      <w:lang w:eastAsia="ja-JP"/>
      <w14:ligatures w14:val="none"/>
    </w:rPr>
  </w:style>
  <w:style w:type="paragraph" w:customStyle="1" w:styleId="78FA1271CFE70641B4A5863378AC8166">
    <w:name w:val="78FA1271CFE70641B4A5863378AC8166"/>
  </w:style>
  <w:style w:type="paragraph" w:customStyle="1" w:styleId="558C3DB82340F243A1DF7AFB6EAF1146">
    <w:name w:val="558C3DB82340F243A1DF7AFB6EAF1146"/>
  </w:style>
  <w:style w:type="paragraph" w:customStyle="1" w:styleId="C285205B508EC0469BB9CBF18DC6430B">
    <w:name w:val="C285205B508EC0469BB9CBF18DC6430B"/>
  </w:style>
  <w:style w:type="paragraph" w:styleId="Bibliography">
    <w:name w:val="Bibliography"/>
    <w:basedOn w:val="Normal"/>
    <w:next w:val="Normal"/>
    <w:uiPriority w:val="37"/>
    <w:semiHidden/>
    <w:unhideWhenUsed/>
  </w:style>
  <w:style w:type="paragraph" w:customStyle="1" w:styleId="664CD7691B717B4EA25CB4BF9DB4C5D6">
    <w:name w:val="664CD7691B717B4EA25CB4BF9DB4C5D6"/>
  </w:style>
  <w:style w:type="paragraph" w:customStyle="1" w:styleId="D49C0682D30F694E91D334D9BDEE2701">
    <w:name w:val="D49C0682D30F694E91D334D9BDEE2701"/>
  </w:style>
  <w:style w:type="paragraph" w:customStyle="1" w:styleId="AAB12B3F57F8F3449239074260F529A5">
    <w:name w:val="AAB12B3F57F8F3449239074260F529A5"/>
  </w:style>
  <w:style w:type="paragraph" w:customStyle="1" w:styleId="D306CDFF72934F47817FC242C0582D62">
    <w:name w:val="D306CDFF72934F47817FC242C0582D62"/>
  </w:style>
  <w:style w:type="paragraph" w:customStyle="1" w:styleId="7A8E53F993AEB547A06DCD5F95B6CE3F">
    <w:name w:val="7A8E53F993AEB547A06DCD5F95B6CE3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Times New Roman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Library management system – phase 3</Abstract>
  <CompanyAddress/>
  <CompanyPhone/>
  <CompanyFax/>
  <CompanyEmail/>
</CoverPageProperties>
</file>

<file path=customXml/item2.xml><?xml version="1.0" encoding="utf-8"?>
<b:Sources xmlns:b="http://schemas.openxmlformats.org/officeDocument/2006/bibliography" SelectedStyle="\APASixthEditionOfficeOnline.xsl" StyleName="APA" Version="6">
  <b:Source>
    <b:Tag>Article</b:Tag>
    <b:SourceType>JournalArticle</b:SourceType>
    <b:Guid>{A9826F97-9AB6-4323-9880-F46D9FA5FDF4}</b:Guid>
    <b:Title>Article Title</b:Title>
    <b:Year>Year</b:Year>
    <b:JournalName>Journal Title</b:JournalName>
    <b:Pages>Pages From - To</b:Pages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1</b:RefOrder>
  </b:Source>
  <b:Source>
    <b:Tag>Last</b:Tag>
    <b:SourceType>Book</b:SourceType>
    <b:Guid>{60AAA012-579D-4CB3-B717-40E27E8995F9}</b:Guid>
    <b:Title>Book Title</b:Title>
    <b:Year>Year</b:Year>
    <b:City>City Name</b:City>
    <b:Publisher>Publisher Name</b:Publisher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9B8B2303-F514-4E15-89A3-727D86B05C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APA Style Paper.dotx</Template>
  <TotalTime>615</TotalTime>
  <Pages>16</Pages>
  <Words>898</Words>
  <Characters>5119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Task 1: Database Modifications and Queries</vt:lpstr>
    </vt:vector>
  </TitlesOfParts>
  <Company/>
  <LinksUpToDate>false</LinksUpToDate>
  <CharactersWithSpaces>6005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Task 1: Database Modifications and Queries</dc:title>
  <dc:subject/>
  <dc:creator>Microsoft Office User</dc:creator>
  <cp:keywords/>
  <dc:description/>
  <cp:lastModifiedBy>chris.atuti</cp:lastModifiedBy>
  <cp:revision>8</cp:revision>
  <dcterms:created xsi:type="dcterms:W3CDTF">2024-12-01T19:00:00Z</dcterms:created>
  <dcterms:modified xsi:type="dcterms:W3CDTF">2024-12-03T15:58:00Z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TF10002067</vt:lpwstr>
  </property>
</Properties>
</file>